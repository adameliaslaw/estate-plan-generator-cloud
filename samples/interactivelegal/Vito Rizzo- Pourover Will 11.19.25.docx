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C3BC" w14:textId="78530969" w:rsidR="00BC6111" w:rsidRDefault="00000000">
      <w:pPr>
        <w:pStyle w:val="TRTitle"/>
        <w:rPr>
          <w:u w:val="single"/>
        </w:rPr>
      </w:pPr>
      <w:r w:rsidRPr="00794770">
        <w:rPr>
          <w:u w:val="single"/>
        </w:rPr>
        <w:t>LAST WILL AND TESTAMENT</w:t>
      </w:r>
      <w:r w:rsidRPr="00794770">
        <w:rPr>
          <w:u w:val="single"/>
        </w:rPr>
        <w:br/>
        <w:t>OF</w:t>
      </w:r>
      <w:r w:rsidRPr="00794770">
        <w:rPr>
          <w:u w:val="single"/>
        </w:rPr>
        <w:br/>
      </w:r>
      <w:r w:rsidR="00BC7CF0">
        <w:rPr>
          <w:u w:val="single"/>
        </w:rPr>
        <w:t>VITO RIZZO</w:t>
      </w:r>
    </w:p>
    <w:p w14:paraId="5EA4209D" w14:textId="77777777" w:rsidR="00E3772B" w:rsidRPr="00794770" w:rsidRDefault="00E3772B">
      <w:pPr>
        <w:pStyle w:val="TRTitle"/>
        <w:rPr>
          <w:u w:val="single"/>
        </w:rPr>
      </w:pPr>
    </w:p>
    <w:p w14:paraId="00B9CDDB" w14:textId="02C71F5A" w:rsidR="00BC6111" w:rsidRDefault="00000000">
      <w:pPr>
        <w:pStyle w:val="TRBody1"/>
        <w:rPr>
          <w:rStyle w:val="TRBaseChar"/>
        </w:rPr>
      </w:pPr>
      <w:r>
        <w:t xml:space="preserve">I, </w:t>
      </w:r>
      <w:r w:rsidR="00BC7CF0">
        <w:rPr>
          <w:rFonts w:ascii="Times New Roman Bold" w:hAnsi="Times New Roman Bold"/>
          <w:b/>
          <w:caps/>
        </w:rPr>
        <w:t>VITO RIZZO</w:t>
      </w:r>
      <w:r>
        <w:t xml:space="preserve">, of </w:t>
      </w:r>
      <w:r w:rsidR="00E97814">
        <w:t>603 Waterside Boulevard</w:t>
      </w:r>
      <w:r w:rsidR="002F05DF">
        <w:t>, Monroe Township, New Jersey</w:t>
      </w:r>
      <w:r>
        <w:t xml:space="preserve">, revoke any prior Wills and Codicils and declare this to be my Last Will and Testament. </w:t>
      </w:r>
      <w:r>
        <w:rPr>
          <w:rStyle w:val="Object"/>
        </w:rPr>
        <w:t>[OBJ:WILL 1000]</w:t>
      </w:r>
      <w:r>
        <w:t xml:space="preserve"> </w:t>
      </w:r>
    </w:p>
    <w:p w14:paraId="731AF3C4" w14:textId="77777777" w:rsidR="00BC6111" w:rsidRDefault="00000000">
      <w:pPr>
        <w:pStyle w:val="TRArt1"/>
      </w:pPr>
      <w:r>
        <w:br w:type="textWrapping" w:clear="all"/>
      </w:r>
      <w:bookmarkStart w:id="0" w:name="_Toc256000000"/>
      <w:r>
        <w:t>Family Information</w:t>
      </w:r>
      <w:bookmarkEnd w:id="0"/>
    </w:p>
    <w:p w14:paraId="6C06A2A8" w14:textId="2E883553" w:rsidR="00BC6111" w:rsidRDefault="00B22C66">
      <w:pPr>
        <w:pStyle w:val="TRBody1"/>
      </w:pPr>
      <w:r>
        <w:t>I am married to Vita Maria Rizzo and any reference to my Wife shall be to her</w:t>
      </w:r>
      <w:r w:rsidR="00827C3A">
        <w:t xml:space="preserve">.  </w:t>
      </w:r>
      <w:r>
        <w:t>My children born before the date of this Will are Sarina Marie Casisa and Lisa Ann Rizzo.</w:t>
      </w:r>
      <w:bookmarkStart w:id="1" w:name="OLE_LINK5"/>
      <w:bookmarkStart w:id="2" w:name="OLE_LINK6"/>
      <w:bookmarkEnd w:id="1"/>
      <w:bookmarkEnd w:id="2"/>
      <w:r>
        <w:t xml:space="preserve"> My grandchildren born before the date of this Will are Joseph Casisa and Lia Casisa.  </w:t>
      </w:r>
    </w:p>
    <w:p w14:paraId="559B0788" w14:textId="77777777" w:rsidR="00BC6111" w:rsidRDefault="00000000">
      <w:pPr>
        <w:pStyle w:val="TRArt1"/>
      </w:pPr>
      <w:r>
        <w:br w:type="textWrapping" w:clear="all"/>
      </w:r>
      <w:bookmarkStart w:id="3" w:name="_Toc256000001"/>
      <w:r>
        <w:t>Funeral Representative and Arrangements</w:t>
      </w:r>
      <w:bookmarkEnd w:id="3"/>
    </w:p>
    <w:p w14:paraId="3FB27712" w14:textId="55F1D3AC" w:rsidR="0099012A" w:rsidRDefault="00000000" w:rsidP="0099012A">
      <w:pPr>
        <w:pStyle w:val="TRArt2"/>
      </w:pPr>
      <w:r>
        <w:t>I appoint</w:t>
      </w:r>
      <w:r w:rsidR="00827C3A">
        <w:t xml:space="preserve"> my </w:t>
      </w:r>
      <w:r w:rsidR="005B0E85">
        <w:t>wife</w:t>
      </w:r>
      <w:r w:rsidR="00BB7898">
        <w:t xml:space="preserve">, </w:t>
      </w:r>
      <w:r w:rsidR="005B0E85">
        <w:rPr>
          <w:b/>
          <w:bCs/>
        </w:rPr>
        <w:t>VITA MARIA RIZZO</w:t>
      </w:r>
      <w:r w:rsidR="00827C3A">
        <w:t>,</w:t>
      </w:r>
      <w:r>
        <w:t xml:space="preserve"> </w:t>
      </w:r>
      <w:bookmarkStart w:id="4" w:name="_Hlk204238565"/>
      <w:r w:rsidR="0099012A">
        <w:t xml:space="preserve">to act as my representative pursuant to N.J.S.A. 45:27-22 to control the arrangements for my funeral and the disposition of my remains (my "Funeral Representative").  If </w:t>
      </w:r>
      <w:r w:rsidR="00A814E0">
        <w:t>Vita Maria Rizzo</w:t>
      </w:r>
      <w:r w:rsidR="0099012A">
        <w:t xml:space="preserve"> is not living at my death or is not reasonably available or willing to act as my Funeral Representative at my death, then I appoint my </w:t>
      </w:r>
      <w:r w:rsidR="005B0E85">
        <w:t>daughter</w:t>
      </w:r>
      <w:r w:rsidR="0099012A">
        <w:t xml:space="preserve">, </w:t>
      </w:r>
      <w:r w:rsidR="0099012A">
        <w:br/>
      </w:r>
      <w:r w:rsidR="005B0E85">
        <w:rPr>
          <w:b/>
          <w:bCs/>
        </w:rPr>
        <w:t>SARINA MARIE CASISA</w:t>
      </w:r>
      <w:r w:rsidR="0099012A">
        <w:rPr>
          <w:b/>
          <w:bCs/>
        </w:rPr>
        <w:t xml:space="preserve"> </w:t>
      </w:r>
      <w:r w:rsidR="0099012A">
        <w:t xml:space="preserve">to act as my successor Funeral Representative. I direct </w:t>
      </w:r>
      <w:r w:rsidR="0099012A">
        <w:rPr>
          <w:noProof/>
        </w:rPr>
        <w:t>my</w:t>
      </w:r>
      <w:r w:rsidR="0099012A">
        <w:t xml:space="preserve"> Executor to notify my Funeral Representative, or the successor Funeral Representative, if necessary, of his or her appointment as soon as possible after my death and to advise my Funeral Representative of any advance arrangements I may have made for the payment of my funeral. </w:t>
      </w:r>
      <w:r w:rsidR="0099012A">
        <w:rPr>
          <w:rStyle w:val="Object"/>
        </w:rPr>
        <w:t>[OBJ WILL 1001001]</w:t>
      </w:r>
    </w:p>
    <w:p w14:paraId="7C3966BA" w14:textId="5D94BA8C" w:rsidR="00BC6111" w:rsidRDefault="0099012A" w:rsidP="0099012A">
      <w:pPr>
        <w:pStyle w:val="TRArt2"/>
      </w:pPr>
      <w:r>
        <w:t xml:space="preserve">In making arrangements for my funeral and the disposition of my remains, I direct my Funeral Representative to use his or her best efforts to conform such arrangements to my wishes as follows: </w:t>
      </w:r>
      <w:r w:rsidR="009B2C50" w:rsidRPr="009B2C50">
        <w:t>A reservation with the military in Hanover, New Jersey is already in place.</w:t>
      </w:r>
    </w:p>
    <w:p w14:paraId="4126DA24" w14:textId="77777777" w:rsidR="00BC6111" w:rsidRDefault="00000000">
      <w:pPr>
        <w:pStyle w:val="TRArt1"/>
      </w:pPr>
      <w:bookmarkStart w:id="5" w:name="_Hlk534186795"/>
      <w:bookmarkEnd w:id="4"/>
      <w:r>
        <w:lastRenderedPageBreak/>
        <w:br w:type="textWrapping" w:clear="all"/>
      </w:r>
      <w:bookmarkStart w:id="6" w:name="_Toc256000004"/>
      <w:r>
        <w:t>Residue</w:t>
      </w:r>
      <w:bookmarkEnd w:id="6"/>
    </w:p>
    <w:bookmarkEnd w:id="5"/>
    <w:p w14:paraId="6A103F3D" w14:textId="66EE29E8" w:rsidR="00DF7DDD" w:rsidRDefault="00000000" w:rsidP="0099012A">
      <w:pPr>
        <w:pStyle w:val="TRBody1"/>
      </w:pPr>
      <w:r>
        <w:t xml:space="preserve">I give my Residuary Estate to the then serving Trustee under </w:t>
      </w:r>
      <w:r w:rsidR="004D7985">
        <w:t xml:space="preserve">the </w:t>
      </w:r>
      <w:r w:rsidR="00723697">
        <w:t>Rizzo Family</w:t>
      </w:r>
      <w:r w:rsidR="004D7985">
        <w:t xml:space="preserve"> Living Trust</w:t>
      </w:r>
      <w:r>
        <w:t xml:space="preserve"> (sometimes referred to as "the Trust" or "the Trust Agreement"), that I have signed before signing this Will, to be disposed of as provided in the Trust Agreement, including any amendments to it signed before today, today or after today.  If this gift is ineffective but the terms of the Trust may be incorporated into this Will or otherwise carried out under this Will, then (</w:t>
      </w:r>
      <w:proofErr w:type="spellStart"/>
      <w:r>
        <w:t>i</w:t>
      </w:r>
      <w:proofErr w:type="spellEnd"/>
      <w:r>
        <w:t xml:space="preserve">) I hereby appoint the Trustee under the Trust Agreement to be Trustee under this Will; (ii) I incorporate the provisions of the Trust Agreement into this Will; (iii) I give my Residuary Estate to the Trustee under this Will; and (iv) I direct that my Residuary Estate shall be disposed of in the manner provided in the Trust Agreement but with the trusts thereby set forth treated as trusts under this Will.  I direct my Executor to follow any instructions contained in the Trust Agreement in making any tax election.  I direct that any term or phrase referred to in this Will but not defined herein be given the meaning set forth in the Trust Agreement for such term or phrase.  I direct that the taxes imposed by reason of my death upon property passing under and outside this Will be apportioned and paid in the manner provided in the Trust Agreement, and I incorporate the tax apportionment provisions of the Trust Agreement as part of this Will. </w:t>
      </w:r>
      <w:r>
        <w:rPr>
          <w:rStyle w:val="Object"/>
        </w:rPr>
        <w:t>[OBJ:WILL 1079]</w:t>
      </w:r>
      <w:r>
        <w:t xml:space="preserve"> </w:t>
      </w:r>
      <w:bookmarkStart w:id="7" w:name="BMIF747"/>
      <w:bookmarkStart w:id="8" w:name="BMIF747ENDIF"/>
      <w:bookmarkStart w:id="9" w:name="_Hlk63849770"/>
      <w:bookmarkStart w:id="10" w:name="_Hlk503372568"/>
      <w:bookmarkStart w:id="11" w:name="_Hlk63160538"/>
      <w:bookmarkEnd w:id="7"/>
      <w:bookmarkEnd w:id="8"/>
      <w:bookmarkEnd w:id="9"/>
      <w:bookmarkEnd w:id="10"/>
      <w:bookmarkEnd w:id="11"/>
    </w:p>
    <w:p w14:paraId="0C56F169" w14:textId="77777777" w:rsidR="00DF7DDD" w:rsidRDefault="00DF7DDD" w:rsidP="00DF7DDD">
      <w:pPr>
        <w:pStyle w:val="TRArt1"/>
      </w:pPr>
      <w:r>
        <w:br/>
      </w:r>
      <w:bookmarkStart w:id="12" w:name="_Toc256000007"/>
      <w:r>
        <w:t>Executor Appointments</w:t>
      </w:r>
      <w:bookmarkEnd w:id="12"/>
    </w:p>
    <w:p w14:paraId="7E781259" w14:textId="518A0FF5" w:rsidR="00DF7DDD" w:rsidRDefault="00DF7DDD" w:rsidP="00DF7DDD">
      <w:pPr>
        <w:pStyle w:val="TRArt2"/>
      </w:pPr>
      <w:r>
        <w:rPr>
          <w:rStyle w:val="TRParaHdr"/>
        </w:rPr>
        <w:t>Appointment of Initial Executor.</w:t>
      </w:r>
      <w:r>
        <w:t xml:space="preserve"> I appoint my </w:t>
      </w:r>
      <w:r w:rsidR="004D345F">
        <w:t>wife</w:t>
      </w:r>
      <w:r>
        <w:t xml:space="preserve">, </w:t>
      </w:r>
      <w:r w:rsidR="004D345F">
        <w:rPr>
          <w:rFonts w:ascii="Times New Roman Bold" w:hAnsi="Times New Roman Bold"/>
          <w:b/>
          <w:caps/>
        </w:rPr>
        <w:t>VITA MARIA RIZZO</w:t>
      </w:r>
      <w:r>
        <w:t>,</w:t>
      </w:r>
      <w:r w:rsidR="006B73F1">
        <w:t xml:space="preserve"> of </w:t>
      </w:r>
      <w:r w:rsidR="005F0E5F">
        <w:t xml:space="preserve">603 Waterside Boulevard, Monroe Township, New Jersey </w:t>
      </w:r>
      <w:r>
        <w:t>to serve as Executor hereunder.</w:t>
      </w:r>
    </w:p>
    <w:p w14:paraId="5F64CBED" w14:textId="3693EED4" w:rsidR="00DF7DDD" w:rsidRDefault="00DF7DDD" w:rsidP="00DF7DDD">
      <w:pPr>
        <w:pStyle w:val="TRArt2"/>
      </w:pPr>
      <w:r>
        <w:rPr>
          <w:rStyle w:val="TRParaHdr"/>
        </w:rPr>
        <w:t>Appointment of First Level Successor Executor.</w:t>
      </w:r>
      <w:r>
        <w:t xml:space="preserve">  I appoint my </w:t>
      </w:r>
      <w:r w:rsidR="00D101A8">
        <w:t>daughter,</w:t>
      </w:r>
      <w:r w:rsidR="00D101A8" w:rsidRPr="00543D15">
        <w:t xml:space="preserve"> </w:t>
      </w:r>
      <w:r w:rsidR="00D101A8">
        <w:rPr>
          <w:b/>
          <w:bCs/>
        </w:rPr>
        <w:t>SARINA MARIE CASISA</w:t>
      </w:r>
      <w:r w:rsidR="00D101A8" w:rsidRPr="00543D15">
        <w:t xml:space="preserve">, </w:t>
      </w:r>
      <w:r w:rsidR="00D101A8">
        <w:t>of 549 Laurelwood Court, Howell, New Jersey</w:t>
      </w:r>
      <w:r>
        <w:t>, to serve as Executor hereunder when all other Executors previously appointed have failed to qualify or ceased to serve as Executor.</w:t>
      </w:r>
    </w:p>
    <w:p w14:paraId="019FC506" w14:textId="087C916A" w:rsidR="00DB78EC" w:rsidRDefault="00DB78EC" w:rsidP="00DB78EC">
      <w:pPr>
        <w:pStyle w:val="TRArt2"/>
      </w:pPr>
      <w:r>
        <w:rPr>
          <w:rStyle w:val="TRParaHdr"/>
        </w:rPr>
        <w:t>Appointment of Second Level Successor Executor.</w:t>
      </w:r>
      <w:r>
        <w:t xml:space="preserve">  I appoint my daughter,</w:t>
      </w:r>
      <w:r w:rsidRPr="00543D15">
        <w:t xml:space="preserve"> </w:t>
      </w:r>
      <w:r w:rsidR="00C8534A">
        <w:br/>
      </w:r>
      <w:r>
        <w:rPr>
          <w:b/>
          <w:bCs/>
        </w:rPr>
        <w:t>LISA ANN RIZZO</w:t>
      </w:r>
      <w:r w:rsidRPr="00543D15">
        <w:t xml:space="preserve">, </w:t>
      </w:r>
      <w:r>
        <w:t>of 190 River Road, Edgewater, New Jersey, to serve as Executor hereunder when all other Executors previously appointed have failed to qualify or ceased to serve as Executor.</w:t>
      </w:r>
    </w:p>
    <w:p w14:paraId="654762F1" w14:textId="77777777" w:rsidR="00691668" w:rsidRDefault="00691668" w:rsidP="00691668">
      <w:pPr>
        <w:pStyle w:val="TRArt1"/>
      </w:pPr>
      <w:r>
        <w:lastRenderedPageBreak/>
        <w:br/>
      </w:r>
      <w:bookmarkStart w:id="13" w:name="_Toc256000009"/>
      <w:r>
        <w:t>Trustees</w:t>
      </w:r>
      <w:bookmarkEnd w:id="13"/>
    </w:p>
    <w:p w14:paraId="385C64E8" w14:textId="1963A95B" w:rsidR="00691668" w:rsidRDefault="00691668" w:rsidP="00D0354D">
      <w:pPr>
        <w:pStyle w:val="TRArt2"/>
      </w:pPr>
      <w:r>
        <w:t xml:space="preserve">I appoint my daughter, </w:t>
      </w:r>
      <w:r>
        <w:rPr>
          <w:b/>
          <w:bCs/>
        </w:rPr>
        <w:t>LISA ANN RIZZO</w:t>
      </w:r>
      <w:r>
        <w:t xml:space="preserve">, to serve as Trustee for my grandchildren, </w:t>
      </w:r>
      <w:r>
        <w:rPr>
          <w:b/>
          <w:bCs/>
        </w:rPr>
        <w:t xml:space="preserve">JOSEPH CASISA </w:t>
      </w:r>
      <w:r w:rsidRPr="00546FC3">
        <w:t>and</w:t>
      </w:r>
      <w:r>
        <w:rPr>
          <w:b/>
          <w:bCs/>
        </w:rPr>
        <w:t xml:space="preserve"> LIA CASISA</w:t>
      </w:r>
      <w:r>
        <w:t xml:space="preserve">. </w:t>
      </w:r>
      <w:r>
        <w:rPr>
          <w:rStyle w:val="Object"/>
        </w:rPr>
        <w:t>[OBJ:WILL 5000]</w:t>
      </w:r>
      <w:r>
        <w:t xml:space="preserve"> </w:t>
      </w:r>
    </w:p>
    <w:p w14:paraId="73195467" w14:textId="20ACB849" w:rsidR="00D0354D" w:rsidRDefault="00D0354D" w:rsidP="00D0354D">
      <w:pPr>
        <w:pStyle w:val="TRArt2"/>
      </w:pPr>
      <w:r>
        <w:t xml:space="preserve">I appoint my daughter, </w:t>
      </w:r>
      <w:r>
        <w:rPr>
          <w:b/>
          <w:bCs/>
        </w:rPr>
        <w:t>SARINA MARIE CASISA</w:t>
      </w:r>
      <w:r>
        <w:t xml:space="preserve">, to serve as Trustee for any children my daughter, </w:t>
      </w:r>
      <w:r w:rsidRPr="0090530E">
        <w:rPr>
          <w:b/>
          <w:bCs/>
        </w:rPr>
        <w:t>LI</w:t>
      </w:r>
      <w:r w:rsidR="002F5B70">
        <w:rPr>
          <w:b/>
          <w:bCs/>
        </w:rPr>
        <w:t>S</w:t>
      </w:r>
      <w:r w:rsidRPr="0090530E">
        <w:rPr>
          <w:b/>
          <w:bCs/>
        </w:rPr>
        <w:t>A</w:t>
      </w:r>
      <w:r w:rsidR="002F5B70">
        <w:rPr>
          <w:b/>
          <w:bCs/>
        </w:rPr>
        <w:t xml:space="preserve"> ANN RIZZO </w:t>
      </w:r>
      <w:r>
        <w:t xml:space="preserve"> may have. </w:t>
      </w:r>
    </w:p>
    <w:p w14:paraId="23D086C2" w14:textId="3F6C49EA" w:rsidR="00BC6111" w:rsidRDefault="00000000" w:rsidP="00DF7DDD">
      <w:pPr>
        <w:pStyle w:val="TRArt1"/>
      </w:pPr>
      <w:r>
        <w:br/>
      </w:r>
      <w:bookmarkStart w:id="14" w:name="_Toc256000008"/>
      <w:r>
        <w:t>Fiduciary Provisions</w:t>
      </w:r>
      <w:bookmarkEnd w:id="14"/>
      <w:r>
        <w:t xml:space="preserve"> </w:t>
      </w:r>
    </w:p>
    <w:p w14:paraId="11CE95D3" w14:textId="77777777" w:rsidR="00BC6111" w:rsidRDefault="00000000">
      <w:pPr>
        <w:pStyle w:val="TRArt2"/>
      </w:pPr>
      <w:r>
        <w:rPr>
          <w:rStyle w:val="TRParaHdr"/>
        </w:rPr>
        <w:t>General Provisions Regarding Changes in Fiduciaries.</w:t>
      </w:r>
      <w:r>
        <w:t xml:space="preserve">  </w:t>
      </w:r>
    </w:p>
    <w:p w14:paraId="3D566EDC" w14:textId="77777777" w:rsidR="00BC6111" w:rsidRDefault="00000000">
      <w:pPr>
        <w:pStyle w:val="TRArt3B"/>
      </w:pPr>
      <w:r>
        <w:t xml:space="preserve">To the extent not prohibited by applicable law, any </w:t>
      </w:r>
      <w:bookmarkStart w:id="15" w:name="_Hlk96508908"/>
      <w:r>
        <w:t>Executor</w:t>
      </w:r>
      <w:bookmarkEnd w:id="15"/>
      <w:r>
        <w:t xml:space="preserve"> may resign at any time without court approval, whether or not a successor has been appointed, provided the resigning Executor complies with any applicable state law governing the resignation of the Executor that may not be waived by a governing instrument.  Such resignation shall be by acknowledged instrument executed by the resigning Executor and delivered to any other fiduciary acting hereunder.  If no other fiduciary is then acting hereunder, any such instrument by which an Executor is resigning shall be delivered to the then living eldest adult and competent individual who is a beneficiary of the trust designated herein to receive the remainder of my Residuary Estate. </w:t>
      </w:r>
      <w:r>
        <w:rPr>
          <w:rStyle w:val="Object"/>
        </w:rPr>
        <w:t>[OBJ:STD FIDUC PROV 1003]</w:t>
      </w:r>
      <w:r>
        <w:t xml:space="preserve"> </w:t>
      </w:r>
    </w:p>
    <w:p w14:paraId="37E7B208" w14:textId="77777777" w:rsidR="00BC6111" w:rsidRDefault="00000000">
      <w:pPr>
        <w:pStyle w:val="TRArt2"/>
      </w:pPr>
      <w:r>
        <w:rPr>
          <w:rStyle w:val="TRParaHdr"/>
        </w:rPr>
        <w:t>Accountings and Other Proceedings.</w:t>
      </w:r>
      <w:r>
        <w:t xml:space="preserve">  </w:t>
      </w:r>
    </w:p>
    <w:p w14:paraId="4EA5BB04" w14:textId="77777777" w:rsidR="00BC6111" w:rsidRDefault="00000000">
      <w:pPr>
        <w:pStyle w:val="TRArt3B"/>
      </w:pPr>
      <w:r>
        <w:t xml:space="preserve">I direct that my estate be subject to independent administration with as little court supervision as the applicable state law allows.  My Executor shall not be required to render to any court annual or other periodic accounts, or any inventory, appraisal, or other returns or reports, except as required by applicable state law.  My Executor shall take such action for the settlement or approval of accounts at such times and before such courts or without court proceedings as my Executor shall determine.  My Executor shall pay the costs and expenses of any such action or proceeding, including (but not limited to) the compensation and expenses of attorneys and guardians, out of the property of my estate. </w:t>
      </w:r>
      <w:r>
        <w:rPr>
          <w:rStyle w:val="Object"/>
        </w:rPr>
        <w:t>[OBJ:STD FIDUC PROV 1013]</w:t>
      </w:r>
      <w:r>
        <w:t xml:space="preserve"> </w:t>
      </w:r>
    </w:p>
    <w:p w14:paraId="22B6627F" w14:textId="64579C91" w:rsidR="00D0354D" w:rsidRDefault="00000000" w:rsidP="00E3772B">
      <w:pPr>
        <w:pStyle w:val="TRArt3B"/>
      </w:pPr>
      <w:r>
        <w:t xml:space="preserve">I direct that in any proceeding relating to my estate, service upon any person under a legal disability need not be made when another person not under a disability is a party to the proceeding and has the same interest as the person under the disability.  The person under the </w:t>
      </w:r>
      <w:r>
        <w:lastRenderedPageBreak/>
        <w:t xml:space="preserve">disability shall nevertheless be bound by the results of the proceeding.  The same rule shall apply to non-judicial settlements, releases, and exonerations. </w:t>
      </w:r>
      <w:r>
        <w:rPr>
          <w:rStyle w:val="Object"/>
        </w:rPr>
        <w:t>[OBJ:STD FIDUC PROV 1014]</w:t>
      </w:r>
      <w:r>
        <w:t xml:space="preserve"> </w:t>
      </w:r>
    </w:p>
    <w:p w14:paraId="0F0A9F9C" w14:textId="77777777" w:rsidR="00BC6111" w:rsidRDefault="00000000">
      <w:pPr>
        <w:pStyle w:val="TRArt2"/>
      </w:pPr>
      <w:r>
        <w:rPr>
          <w:rStyle w:val="TRParaHdr"/>
        </w:rPr>
        <w:t>Additional General Provisions Regarding Fiduciaries.</w:t>
      </w:r>
      <w:r>
        <w:t xml:space="preserve">  </w:t>
      </w:r>
    </w:p>
    <w:p w14:paraId="1B554DAB" w14:textId="77777777" w:rsidR="00BC6111" w:rsidRDefault="00000000">
      <w:pPr>
        <w:pStyle w:val="TRArt3B"/>
      </w:pPr>
      <w:r>
        <w:t xml:space="preserve">My Executor shall be entitled to reimbursement for any out-of-pocket expenditures made or incurred in the proper administration of my estate or in furtherance of his or her fiduciary duties and obligations. </w:t>
      </w:r>
      <w:r>
        <w:rPr>
          <w:rStyle w:val="Object"/>
        </w:rPr>
        <w:t>[OBJ:STD FIDUC PROV 1079]</w:t>
      </w:r>
      <w:r>
        <w:t xml:space="preserve"> </w:t>
      </w:r>
    </w:p>
    <w:p w14:paraId="32914D7F" w14:textId="77777777" w:rsidR="00BC6111" w:rsidRDefault="00000000">
      <w:pPr>
        <w:pStyle w:val="TRArt3B"/>
      </w:pPr>
      <w:r>
        <w:t xml:space="preserve">No </w:t>
      </w:r>
      <w:bookmarkStart w:id="16" w:name="_Hlk96530411"/>
      <w:r>
        <w:t>Executor</w:t>
      </w:r>
      <w:bookmarkEnd w:id="16"/>
      <w:r>
        <w:t xml:space="preserve"> shall be liable to anyone for anything done or not done by any other Executor or any beneficiary. </w:t>
      </w:r>
      <w:r>
        <w:rPr>
          <w:rStyle w:val="Object"/>
        </w:rPr>
        <w:t>[OBJ:STD FIDUC PROV 1080]</w:t>
      </w:r>
      <w:r>
        <w:t xml:space="preserve"> </w:t>
      </w:r>
    </w:p>
    <w:p w14:paraId="6E022625" w14:textId="1F99686E" w:rsidR="00FF5109" w:rsidRPr="00D0354D" w:rsidRDefault="00000000" w:rsidP="00FD738F">
      <w:pPr>
        <w:pStyle w:val="TRArt2"/>
        <w:rPr>
          <w:rStyle w:val="Object"/>
          <w:vanish w:val="0"/>
          <w:color w:val="auto"/>
          <w:vertAlign w:val="baseline"/>
        </w:rPr>
      </w:pPr>
      <w:r>
        <w:rPr>
          <w:rStyle w:val="TRParaHdr"/>
        </w:rPr>
        <w:t>Waiver of Bond.</w:t>
      </w:r>
      <w:r>
        <w:t xml:space="preserve">  To the extent permitted by applicable state law, I direct that no Executor shall be required to give bond or other security in any jurisdiction and, if despite this exoneration, a bond is nevertheless required, no sureties shall be required.  This waiver of any bond or other security specifically includes, without limitation, the waiver of any bond or security in connection with the advance payment of any Executor's compensation.</w:t>
      </w:r>
      <w:r>
        <w:rPr>
          <w:rStyle w:val="Object"/>
        </w:rPr>
        <w:t>[OBJ:STD FIDUC PROV 1094]</w:t>
      </w:r>
      <w:bookmarkStart w:id="17" w:name="_Hlk54711503"/>
      <w:bookmarkEnd w:id="17"/>
    </w:p>
    <w:p w14:paraId="35D9C195" w14:textId="77777777" w:rsidR="00D0354D" w:rsidRDefault="00D0354D" w:rsidP="00D0354D">
      <w:pPr>
        <w:pStyle w:val="TRArt2"/>
        <w:numPr>
          <w:ilvl w:val="0"/>
          <w:numId w:val="0"/>
        </w:numPr>
      </w:pPr>
    </w:p>
    <w:p w14:paraId="1C6A837F" w14:textId="77777777" w:rsidR="00BC6111" w:rsidRDefault="00000000" w:rsidP="00B92D0B">
      <w:pPr>
        <w:pStyle w:val="TRArt1"/>
        <w:spacing w:before="0" w:after="0"/>
      </w:pPr>
      <w:r>
        <w:t xml:space="preserve"> </w:t>
      </w:r>
      <w:bookmarkStart w:id="18" w:name="_Hlk531252795"/>
      <w:bookmarkEnd w:id="18"/>
      <w:r>
        <w:t xml:space="preserve"> </w:t>
      </w:r>
      <w:r>
        <w:br w:type="textWrapping" w:clear="all"/>
      </w:r>
      <w:bookmarkStart w:id="19" w:name="_Toc256000011"/>
      <w:r>
        <w:t>No Contest</w:t>
      </w:r>
      <w:bookmarkEnd w:id="19"/>
    </w:p>
    <w:p w14:paraId="09F778AF" w14:textId="77777777" w:rsidR="00B92D0B" w:rsidRDefault="00000000" w:rsidP="00B92D0B">
      <w:pPr>
        <w:pStyle w:val="TRArt2"/>
      </w:pPr>
      <w:r>
        <w:rPr>
          <w:rStyle w:val="TRParaHdr"/>
        </w:rPr>
        <w:t>Effect of Attempted Contest.</w:t>
      </w:r>
      <w:r>
        <w:t xml:space="preserve">  In the event that any person (1) directly or indirectly contests or attacks this Will or any trust or beneficial interest created hereunder or any trust to which any assets pass pursuant to the terms hereof (a </w:t>
      </w:r>
      <w:proofErr w:type="spellStart"/>
      <w:r>
        <w:t>pourover</w:t>
      </w:r>
      <w:proofErr w:type="spellEnd"/>
      <w:r>
        <w:t xml:space="preserve"> revocable trust), or (2) conspires with or voluntarily assists anyone associated with any such contest or attack, singly or in conjunction with any other person(s), then I specifically disinherit such person and such person’s descendants; all interests and properties given to or created for the benefit of such person and such person’s descendants, directly or in trust, under this Will, shall be forfeited and such property shall be disposed as if such person and their descendants had predeceased me.</w:t>
      </w:r>
    </w:p>
    <w:p w14:paraId="5382AE5A" w14:textId="139D05E2" w:rsidR="00B92D0B" w:rsidRDefault="00000000" w:rsidP="00B92D0B">
      <w:pPr>
        <w:pStyle w:val="TRArt2"/>
        <w:numPr>
          <w:ilvl w:val="0"/>
          <w:numId w:val="0"/>
        </w:numPr>
        <w:spacing w:line="240" w:lineRule="auto"/>
      </w:pPr>
      <w:r>
        <w:t xml:space="preserve"> </w:t>
      </w:r>
      <w:r>
        <w:rPr>
          <w:rStyle w:val="Object"/>
        </w:rPr>
        <w:t>[OBJ:STD NCT 1000]</w:t>
      </w:r>
      <w:r>
        <w:t xml:space="preserve"> </w:t>
      </w:r>
      <w:r w:rsidR="00B92D0B">
        <w:t xml:space="preserve">                                                                               </w:t>
      </w:r>
    </w:p>
    <w:p w14:paraId="2B3CEBBA" w14:textId="77777777" w:rsidR="00BC6111" w:rsidRDefault="00000000" w:rsidP="00B92D0B">
      <w:pPr>
        <w:pStyle w:val="TRArt1"/>
        <w:spacing w:before="0" w:after="0"/>
      </w:pPr>
      <w:r>
        <w:br w:type="textWrapping" w:clear="all"/>
      </w:r>
      <w:bookmarkStart w:id="20" w:name="_Toc256000012"/>
      <w:r>
        <w:t>Savings Clause</w:t>
      </w:r>
      <w:bookmarkEnd w:id="20"/>
    </w:p>
    <w:p w14:paraId="36AE3831" w14:textId="77777777" w:rsidR="00E3772B" w:rsidRDefault="00000000" w:rsidP="00E3772B">
      <w:pPr>
        <w:pStyle w:val="TRBody1"/>
        <w:spacing w:after="0"/>
      </w:pPr>
      <w:r>
        <w:t xml:space="preserve">Should any of the provisions or directions of this Will fail or be held ineffectual or invalid for any reason, it is my desire that no other portion or provision of this Will be invalidated, </w:t>
      </w:r>
    </w:p>
    <w:p w14:paraId="47EB9E5A" w14:textId="77777777" w:rsidR="00E3772B" w:rsidRDefault="00E3772B" w:rsidP="00E3772B">
      <w:pPr>
        <w:pStyle w:val="TRBody1"/>
        <w:spacing w:after="0"/>
        <w:ind w:firstLine="0"/>
      </w:pPr>
    </w:p>
    <w:p w14:paraId="2AB6DE76" w14:textId="77777777" w:rsidR="00E3772B" w:rsidRDefault="00E3772B" w:rsidP="00E3772B">
      <w:pPr>
        <w:pStyle w:val="TRBody1"/>
        <w:spacing w:after="0"/>
        <w:ind w:firstLine="0"/>
      </w:pPr>
    </w:p>
    <w:p w14:paraId="0F798862" w14:textId="3526C095" w:rsidR="00E3772B" w:rsidRDefault="00000000" w:rsidP="00E3772B">
      <w:pPr>
        <w:pStyle w:val="TRBody1"/>
        <w:spacing w:after="0"/>
        <w:ind w:firstLine="0"/>
      </w:pPr>
      <w:r>
        <w:lastRenderedPageBreak/>
        <w:t xml:space="preserve">impaired or affected thereby, but that this Will be construed as if such invalid provision or direction </w:t>
      </w:r>
    </w:p>
    <w:p w14:paraId="367987AB" w14:textId="44810F89" w:rsidR="00D0354D" w:rsidRDefault="00000000" w:rsidP="00E3772B">
      <w:pPr>
        <w:pStyle w:val="TRBody1"/>
        <w:spacing w:after="0"/>
        <w:ind w:firstLine="0"/>
      </w:pPr>
      <w:r>
        <w:t>had not been contained therein.</w:t>
      </w:r>
      <w:r>
        <w:rPr>
          <w:rStyle w:val="Object"/>
        </w:rPr>
        <w:t xml:space="preserve"> [OBJ:STD SAV 1002]</w:t>
      </w:r>
      <w:r>
        <w:t xml:space="preserve"> </w:t>
      </w:r>
      <w:bookmarkStart w:id="21" w:name="_Hlk497998291"/>
      <w:bookmarkStart w:id="22" w:name="_Hlk11323500"/>
      <w:bookmarkEnd w:id="21"/>
    </w:p>
    <w:p w14:paraId="3060563A" w14:textId="77777777" w:rsidR="00992751" w:rsidRDefault="00992751" w:rsidP="00992751">
      <w:pPr>
        <w:pStyle w:val="TRBody1"/>
        <w:spacing w:after="0"/>
      </w:pPr>
    </w:p>
    <w:p w14:paraId="5F980839" w14:textId="2FBCBF7C" w:rsidR="00794770" w:rsidRPr="002A1880" w:rsidRDefault="00000000" w:rsidP="002A1880">
      <w:pPr>
        <w:pStyle w:val="TRBody3"/>
      </w:pPr>
      <w:bookmarkStart w:id="23" w:name="_Hlk134792266"/>
      <w:r>
        <w:t xml:space="preserve">IN WITNESS WHEREOF, I have hereunto subscribed my name on </w:t>
      </w:r>
      <w:r w:rsidR="00327B61">
        <w:t>January</w:t>
      </w:r>
      <w:r w:rsidR="00827C3A">
        <w:t xml:space="preserve"> </w:t>
      </w:r>
      <w:r w:rsidR="00416F26">
        <w:t>____</w:t>
      </w:r>
      <w:r w:rsidR="00C02D66">
        <w:t>,</w:t>
      </w:r>
      <w:r>
        <w:t xml:space="preserve"> </w:t>
      </w:r>
      <w:r w:rsidR="00327B61">
        <w:t>2026</w:t>
      </w:r>
      <w:r>
        <w:t>.</w:t>
      </w:r>
      <w:bookmarkEnd w:id="23"/>
      <w:r>
        <w:t xml:space="preserve"> </w:t>
      </w:r>
      <w:r>
        <w:rPr>
          <w:rStyle w:val="Object"/>
        </w:rPr>
        <w:t>[OBJ:WILL 1372.0001]</w:t>
      </w:r>
      <w:r>
        <w:t xml:space="preserve"> </w:t>
      </w:r>
      <w:bookmarkStart w:id="24" w:name="_Hlk204240731"/>
    </w:p>
    <w:p w14:paraId="40623F85" w14:textId="77777777" w:rsidR="00B7604D" w:rsidRDefault="00B7604D" w:rsidP="00794770">
      <w:pPr>
        <w:pStyle w:val="TRSigLine"/>
        <w:spacing w:before="0"/>
        <w:ind w:left="5040"/>
        <w:rPr>
          <w:u w:val="single"/>
        </w:rPr>
      </w:pPr>
    </w:p>
    <w:p w14:paraId="1E0FC266" w14:textId="1DF7A42E" w:rsidR="00BC6111" w:rsidRPr="00794770" w:rsidRDefault="00794770" w:rsidP="00794770">
      <w:pPr>
        <w:pStyle w:val="TRSigLine"/>
        <w:spacing w:before="0"/>
        <w:ind w:left="5040"/>
        <w:rPr>
          <w:u w:val="single"/>
        </w:rPr>
      </w:pPr>
      <w:r>
        <w:rPr>
          <w:u w:val="single"/>
        </w:rPr>
        <w:tab/>
      </w:r>
      <w:r>
        <w:rPr>
          <w:u w:val="single"/>
        </w:rPr>
        <w:tab/>
      </w:r>
      <w:r>
        <w:rPr>
          <w:u w:val="single"/>
        </w:rPr>
        <w:tab/>
      </w:r>
      <w:r>
        <w:rPr>
          <w:u w:val="single"/>
        </w:rPr>
        <w:tab/>
      </w:r>
      <w:r>
        <w:rPr>
          <w:u w:val="single"/>
        </w:rPr>
        <w:tab/>
      </w:r>
      <w:r>
        <w:rPr>
          <w:u w:val="single"/>
        </w:rPr>
        <w:tab/>
      </w:r>
    </w:p>
    <w:p w14:paraId="17F115C9" w14:textId="6F567D2A" w:rsidR="00691668" w:rsidRPr="00D0354D" w:rsidRDefault="00BC7CF0" w:rsidP="00D0354D">
      <w:pPr>
        <w:pStyle w:val="TRSigName"/>
        <w:ind w:left="5040"/>
        <w:rPr>
          <w:rFonts w:ascii="Times New Roman Bold" w:hAnsi="Times New Roman Bold"/>
          <w:b/>
          <w:caps/>
        </w:rPr>
      </w:pPr>
      <w:bookmarkStart w:id="25" w:name="_Hlk11323556"/>
      <w:bookmarkEnd w:id="22"/>
      <w:bookmarkEnd w:id="24"/>
      <w:r>
        <w:rPr>
          <w:rFonts w:ascii="Times New Roman Bold" w:hAnsi="Times New Roman Bold"/>
          <w:b/>
          <w:caps/>
        </w:rPr>
        <w:t>VITO RIZZO</w:t>
      </w:r>
    </w:p>
    <w:p w14:paraId="4B5C4183" w14:textId="77777777" w:rsidR="00691668" w:rsidRDefault="00691668" w:rsidP="002A1880">
      <w:pPr>
        <w:pStyle w:val="TRBody3"/>
      </w:pPr>
    </w:p>
    <w:p w14:paraId="33E87A8B" w14:textId="16DD85A1" w:rsidR="00794770" w:rsidRPr="002A1880" w:rsidRDefault="00000000" w:rsidP="002A1880">
      <w:pPr>
        <w:pStyle w:val="TRBody3"/>
      </w:pPr>
      <w:r w:rsidRPr="00FF5109">
        <w:t xml:space="preserve">Signed, sealed, published and declared by </w:t>
      </w:r>
      <w:r w:rsidR="00BC7CF0">
        <w:rPr>
          <w:b/>
          <w:bCs/>
        </w:rPr>
        <w:t>VITO RIZZO</w:t>
      </w:r>
      <w:r w:rsidRPr="00FF5109">
        <w:t xml:space="preserve">, the </w:t>
      </w:r>
      <w:r w:rsidR="00FF5109" w:rsidRPr="00FF5109">
        <w:t>Testator</w:t>
      </w:r>
      <w:r w:rsidRPr="00FF5109">
        <w:t xml:space="preserve"> above named, as and for </w:t>
      </w:r>
      <w:r w:rsidR="00416F26">
        <w:t>his</w:t>
      </w:r>
      <w:r w:rsidRPr="00FF5109">
        <w:t xml:space="preserve"> Last Will and Testament, in our presence, and we, in </w:t>
      </w:r>
      <w:r w:rsidR="00FF5109" w:rsidRPr="00FF5109">
        <w:t>his</w:t>
      </w:r>
      <w:r w:rsidRPr="00FF5109">
        <w:t xml:space="preserve"> presence, and in the presence of each other, have hereunto subscribed our names as witnesses on </w:t>
      </w:r>
      <w:r w:rsidR="00327B61">
        <w:t>January</w:t>
      </w:r>
      <w:r w:rsidR="00827C3A" w:rsidRPr="00FF5109">
        <w:t xml:space="preserve"> </w:t>
      </w:r>
      <w:r w:rsidR="00416F26">
        <w:t>_____</w:t>
      </w:r>
      <w:r w:rsidR="00C02D66" w:rsidRPr="00FF5109">
        <w:t>,</w:t>
      </w:r>
      <w:r w:rsidRPr="00FF5109">
        <w:t xml:space="preserve"> </w:t>
      </w:r>
      <w:r w:rsidR="00327B61">
        <w:t>2026</w:t>
      </w:r>
      <w:r w:rsidRPr="00FF5109">
        <w:t xml:space="preserve">. </w:t>
      </w:r>
      <w:r w:rsidRPr="00FF5109">
        <w:rPr>
          <w:rStyle w:val="Object"/>
        </w:rPr>
        <w:t>[OBJ:WILL 1372.0003]</w:t>
      </w:r>
      <w:r w:rsidRPr="00FF5109">
        <w:t xml:space="preserve"> </w:t>
      </w:r>
    </w:p>
    <w:p w14:paraId="2415E021" w14:textId="77777777" w:rsidR="00691668" w:rsidRDefault="00691668" w:rsidP="00794770">
      <w:pPr>
        <w:pStyle w:val="TRSigLine"/>
        <w:spacing w:before="0"/>
        <w:ind w:left="5040"/>
        <w:rPr>
          <w:u w:val="single"/>
        </w:rPr>
      </w:pPr>
    </w:p>
    <w:p w14:paraId="4C97BFCA" w14:textId="3E82341C" w:rsidR="00BC6111" w:rsidRPr="00FF5109" w:rsidRDefault="00794770" w:rsidP="00794770">
      <w:pPr>
        <w:pStyle w:val="TRSigLine"/>
        <w:spacing w:before="0"/>
        <w:ind w:left="5040"/>
        <w:rPr>
          <w:u w:val="single"/>
        </w:rPr>
      </w:pPr>
      <w:r w:rsidRPr="00FF5109">
        <w:rPr>
          <w:u w:val="single"/>
        </w:rPr>
        <w:tab/>
      </w:r>
      <w:r w:rsidRPr="00FF5109">
        <w:rPr>
          <w:u w:val="single"/>
        </w:rPr>
        <w:tab/>
      </w:r>
      <w:r w:rsidRPr="00FF5109">
        <w:rPr>
          <w:u w:val="single"/>
        </w:rPr>
        <w:tab/>
      </w:r>
      <w:r w:rsidRPr="00FF5109">
        <w:rPr>
          <w:u w:val="single"/>
        </w:rPr>
        <w:tab/>
      </w:r>
      <w:r w:rsidRPr="00FF5109">
        <w:rPr>
          <w:u w:val="single"/>
        </w:rPr>
        <w:tab/>
      </w:r>
      <w:r w:rsidRPr="00FF5109">
        <w:rPr>
          <w:u w:val="single"/>
        </w:rPr>
        <w:tab/>
      </w:r>
    </w:p>
    <w:p w14:paraId="44AF4AA3" w14:textId="13CF32DF" w:rsidR="00794770" w:rsidRPr="00FF5109" w:rsidRDefault="00000000" w:rsidP="00794770">
      <w:pPr>
        <w:pStyle w:val="TRSigName"/>
        <w:ind w:left="5040"/>
      </w:pPr>
      <w:r w:rsidRPr="00FF5109">
        <w:rPr>
          <w:caps/>
        </w:rPr>
        <w:t>Karen M. Clayton</w:t>
      </w:r>
      <w:r w:rsidRPr="00FF5109">
        <w:t>, Witness</w:t>
      </w:r>
      <w:r w:rsidRPr="00FF5109">
        <w:br w:type="textWrapping" w:clear="all"/>
        <w:t>168 Prospect Plains Road</w:t>
      </w:r>
      <w:r w:rsidRPr="00FF5109">
        <w:br w:type="textWrapping" w:clear="all"/>
        <w:t xml:space="preserve">Monroe Township, New </w:t>
      </w:r>
      <w:r w:rsidR="004D7985" w:rsidRPr="00FF5109">
        <w:t>Jersey 08831</w:t>
      </w:r>
    </w:p>
    <w:p w14:paraId="2A454E8B" w14:textId="77777777" w:rsidR="00794770" w:rsidRPr="00FF5109" w:rsidRDefault="00794770" w:rsidP="00794770">
      <w:pPr>
        <w:pStyle w:val="TRSigLine"/>
        <w:spacing w:before="0"/>
        <w:ind w:left="5040"/>
        <w:rPr>
          <w:u w:val="single"/>
        </w:rPr>
      </w:pPr>
    </w:p>
    <w:p w14:paraId="0A7F0D88" w14:textId="0EDF5ED2" w:rsidR="00BC6111" w:rsidRPr="00FF5109" w:rsidRDefault="00794770" w:rsidP="00794770">
      <w:pPr>
        <w:pStyle w:val="TRSigLine"/>
        <w:spacing w:before="0"/>
        <w:ind w:left="5040"/>
        <w:rPr>
          <w:u w:val="single"/>
        </w:rPr>
      </w:pPr>
      <w:r w:rsidRPr="00FF5109">
        <w:rPr>
          <w:u w:val="single"/>
        </w:rPr>
        <w:tab/>
      </w:r>
      <w:r w:rsidRPr="00FF5109">
        <w:rPr>
          <w:u w:val="single"/>
        </w:rPr>
        <w:tab/>
      </w:r>
      <w:r w:rsidRPr="00FF5109">
        <w:rPr>
          <w:u w:val="single"/>
        </w:rPr>
        <w:tab/>
      </w:r>
      <w:r w:rsidRPr="00FF5109">
        <w:rPr>
          <w:u w:val="single"/>
        </w:rPr>
        <w:tab/>
      </w:r>
      <w:r w:rsidRPr="00FF5109">
        <w:rPr>
          <w:u w:val="single"/>
        </w:rPr>
        <w:tab/>
      </w:r>
      <w:r w:rsidRPr="00FF5109">
        <w:rPr>
          <w:u w:val="single"/>
        </w:rPr>
        <w:tab/>
      </w:r>
    </w:p>
    <w:p w14:paraId="4975A7F3" w14:textId="396D1EF8" w:rsidR="00250DBD" w:rsidRPr="004853E5" w:rsidRDefault="00250DBD" w:rsidP="004853E5">
      <w:pPr>
        <w:pStyle w:val="TRSigName"/>
        <w:ind w:left="5040"/>
      </w:pPr>
      <w:r>
        <w:t>LORI PENSABENE</w:t>
      </w:r>
      <w:r w:rsidR="00416F26" w:rsidRPr="00FF5109">
        <w:t>, Witness</w:t>
      </w:r>
      <w:r w:rsidR="00416F26" w:rsidRPr="00FF5109">
        <w:br w:type="textWrapping" w:clear="all"/>
        <w:t>168 Prospect Plains Road</w:t>
      </w:r>
      <w:r w:rsidR="00416F26" w:rsidRPr="00FF5109">
        <w:br w:type="textWrapping" w:clear="all"/>
        <w:t xml:space="preserve">Monroe Township, New </w:t>
      </w:r>
      <w:r w:rsidR="004D7985" w:rsidRPr="00FF5109">
        <w:t>Jersey 08831</w:t>
      </w:r>
      <w:bookmarkStart w:id="26" w:name="_Hlk134787854"/>
      <w:bookmarkEnd w:id="25"/>
      <w:bookmarkEnd w:id="26"/>
    </w:p>
    <w:p w14:paraId="0E8C8627" w14:textId="77777777" w:rsidR="00691668" w:rsidRDefault="00691668">
      <w:pPr>
        <w:pStyle w:val="TRTitle"/>
        <w:rPr>
          <w:u w:val="single"/>
        </w:rPr>
      </w:pPr>
    </w:p>
    <w:p w14:paraId="592E64F0" w14:textId="77777777" w:rsidR="00691668" w:rsidRDefault="00691668">
      <w:pPr>
        <w:pStyle w:val="TRTitle"/>
        <w:rPr>
          <w:u w:val="single"/>
        </w:rPr>
      </w:pPr>
    </w:p>
    <w:p w14:paraId="1C104F38" w14:textId="77777777" w:rsidR="00691668" w:rsidRDefault="00691668">
      <w:pPr>
        <w:pStyle w:val="TRTitle"/>
        <w:rPr>
          <w:u w:val="single"/>
        </w:rPr>
      </w:pPr>
    </w:p>
    <w:p w14:paraId="174F6CBD" w14:textId="77777777" w:rsidR="00691668" w:rsidRDefault="00691668">
      <w:pPr>
        <w:pStyle w:val="TRTitle"/>
        <w:rPr>
          <w:u w:val="single"/>
        </w:rPr>
      </w:pPr>
    </w:p>
    <w:p w14:paraId="1798607D" w14:textId="77777777" w:rsidR="00691668" w:rsidRDefault="00691668">
      <w:pPr>
        <w:pStyle w:val="TRTitle"/>
        <w:rPr>
          <w:u w:val="single"/>
        </w:rPr>
      </w:pPr>
    </w:p>
    <w:p w14:paraId="467F5FFB" w14:textId="77777777" w:rsidR="00691668" w:rsidRDefault="00691668">
      <w:pPr>
        <w:pStyle w:val="TRTitle"/>
        <w:rPr>
          <w:u w:val="single"/>
        </w:rPr>
      </w:pPr>
    </w:p>
    <w:p w14:paraId="3D909118" w14:textId="77777777" w:rsidR="00691668" w:rsidRDefault="00691668">
      <w:pPr>
        <w:pStyle w:val="TRTitle"/>
        <w:rPr>
          <w:u w:val="single"/>
        </w:rPr>
      </w:pPr>
    </w:p>
    <w:p w14:paraId="4E0204E2" w14:textId="77777777" w:rsidR="00691668" w:rsidRDefault="00691668" w:rsidP="00A53E9C">
      <w:pPr>
        <w:pStyle w:val="TRTitle"/>
        <w:jc w:val="left"/>
        <w:rPr>
          <w:u w:val="single"/>
        </w:rPr>
      </w:pPr>
    </w:p>
    <w:p w14:paraId="45C0E7B9" w14:textId="422CDC08" w:rsidR="00BC6111" w:rsidRPr="00794770" w:rsidRDefault="00000000">
      <w:pPr>
        <w:pStyle w:val="TRTitle"/>
        <w:rPr>
          <w:u w:val="single"/>
        </w:rPr>
      </w:pPr>
      <w:r w:rsidRPr="00794770">
        <w:rPr>
          <w:u w:val="single"/>
        </w:rPr>
        <w:lastRenderedPageBreak/>
        <w:t>SELF-PROVING AFFIDAVIT</w:t>
      </w:r>
    </w:p>
    <w:p w14:paraId="14868B89" w14:textId="319B40D2" w:rsidR="00BC6111" w:rsidRPr="004D7985" w:rsidRDefault="00000000" w:rsidP="00794770">
      <w:pPr>
        <w:pStyle w:val="TRBase"/>
        <w:spacing w:after="0"/>
        <w:rPr>
          <w:sz w:val="22"/>
          <w:szCs w:val="22"/>
        </w:rPr>
      </w:pPr>
      <w:r w:rsidRPr="004D7985">
        <w:rPr>
          <w:sz w:val="22"/>
          <w:szCs w:val="22"/>
        </w:rPr>
        <w:t>STATE OF NEW JERSEY</w:t>
      </w:r>
      <w:r w:rsidRPr="004D7985">
        <w:rPr>
          <w:sz w:val="22"/>
          <w:szCs w:val="22"/>
        </w:rPr>
        <w:tab/>
      </w:r>
      <w:r w:rsidR="004D7985" w:rsidRPr="004D7985">
        <w:rPr>
          <w:sz w:val="22"/>
          <w:szCs w:val="22"/>
        </w:rPr>
        <w:tab/>
      </w:r>
      <w:r w:rsidR="004D7985" w:rsidRPr="004D7985">
        <w:rPr>
          <w:sz w:val="22"/>
          <w:szCs w:val="22"/>
        </w:rPr>
        <w:tab/>
      </w:r>
      <w:r w:rsidRPr="004D7985">
        <w:rPr>
          <w:sz w:val="22"/>
          <w:szCs w:val="22"/>
        </w:rPr>
        <w:t>)</w:t>
      </w:r>
    </w:p>
    <w:p w14:paraId="08A3CCC2" w14:textId="77777777" w:rsidR="00BC6111" w:rsidRPr="004D7985" w:rsidRDefault="00000000" w:rsidP="00794770">
      <w:pPr>
        <w:pStyle w:val="TRAffid"/>
        <w:spacing w:after="0"/>
        <w:rPr>
          <w:sz w:val="22"/>
          <w:szCs w:val="22"/>
        </w:rPr>
      </w:pPr>
      <w:r w:rsidRPr="004D7985">
        <w:rPr>
          <w:sz w:val="22"/>
          <w:szCs w:val="22"/>
        </w:rPr>
        <w:tab/>
        <w:t>)  ss:</w:t>
      </w:r>
    </w:p>
    <w:p w14:paraId="0EF2D49E" w14:textId="77777777" w:rsidR="00BC6111" w:rsidRPr="004D7985" w:rsidRDefault="00000000" w:rsidP="00794770">
      <w:pPr>
        <w:pStyle w:val="TRAffid"/>
        <w:spacing w:after="0"/>
        <w:rPr>
          <w:sz w:val="22"/>
          <w:szCs w:val="22"/>
        </w:rPr>
      </w:pPr>
      <w:r w:rsidRPr="004D7985">
        <w:rPr>
          <w:sz w:val="22"/>
          <w:szCs w:val="22"/>
        </w:rPr>
        <w:t>MIDDLESEX COUNTY</w:t>
      </w:r>
      <w:r w:rsidRPr="004D7985">
        <w:rPr>
          <w:sz w:val="22"/>
          <w:szCs w:val="22"/>
        </w:rPr>
        <w:tab/>
        <w:t>)</w:t>
      </w:r>
    </w:p>
    <w:p w14:paraId="14D37656" w14:textId="77777777" w:rsidR="00BC6111" w:rsidRPr="004D7985" w:rsidRDefault="00BC6111" w:rsidP="00794770">
      <w:pPr>
        <w:pStyle w:val="TRAffid"/>
        <w:spacing w:after="0"/>
        <w:rPr>
          <w:sz w:val="22"/>
          <w:szCs w:val="22"/>
        </w:rPr>
      </w:pPr>
    </w:p>
    <w:p w14:paraId="0F6F78EB" w14:textId="73FE0398" w:rsidR="00BC6111" w:rsidRDefault="00000000" w:rsidP="00794770">
      <w:pPr>
        <w:pStyle w:val="TRBody3"/>
        <w:spacing w:after="0"/>
        <w:rPr>
          <w:sz w:val="22"/>
          <w:szCs w:val="22"/>
        </w:rPr>
      </w:pPr>
      <w:r w:rsidRPr="004D7985">
        <w:rPr>
          <w:sz w:val="22"/>
          <w:szCs w:val="22"/>
        </w:rPr>
        <w:t xml:space="preserve">I, </w:t>
      </w:r>
      <w:r w:rsidR="00BC7CF0">
        <w:rPr>
          <w:rFonts w:ascii="Times New Roman Bold" w:hAnsi="Times New Roman Bold"/>
          <w:b/>
          <w:caps/>
          <w:sz w:val="22"/>
          <w:szCs w:val="22"/>
        </w:rPr>
        <w:t>VITO RIZZO</w:t>
      </w:r>
      <w:r w:rsidRPr="004D7985">
        <w:rPr>
          <w:sz w:val="22"/>
          <w:szCs w:val="22"/>
        </w:rPr>
        <w:t xml:space="preserve">, the </w:t>
      </w:r>
      <w:r w:rsidR="0045714B">
        <w:rPr>
          <w:sz w:val="22"/>
          <w:szCs w:val="22"/>
        </w:rPr>
        <w:t>Testator</w:t>
      </w:r>
      <w:r w:rsidRPr="004D7985">
        <w:rPr>
          <w:sz w:val="22"/>
          <w:szCs w:val="22"/>
        </w:rPr>
        <w:t xml:space="preserve">, sign my name to this instrument on </w:t>
      </w:r>
      <w:r w:rsidR="00327B61">
        <w:rPr>
          <w:sz w:val="22"/>
          <w:szCs w:val="22"/>
        </w:rPr>
        <w:t>January</w:t>
      </w:r>
      <w:r w:rsidR="00827C3A">
        <w:rPr>
          <w:sz w:val="22"/>
          <w:szCs w:val="22"/>
        </w:rPr>
        <w:t xml:space="preserve"> </w:t>
      </w:r>
      <w:r w:rsidR="00416F26">
        <w:rPr>
          <w:sz w:val="22"/>
          <w:szCs w:val="22"/>
        </w:rPr>
        <w:t>_____</w:t>
      </w:r>
      <w:r w:rsidR="00827C3A">
        <w:rPr>
          <w:sz w:val="22"/>
          <w:szCs w:val="22"/>
        </w:rPr>
        <w:t xml:space="preserve">, </w:t>
      </w:r>
      <w:r w:rsidR="00327B61">
        <w:rPr>
          <w:sz w:val="22"/>
          <w:szCs w:val="22"/>
        </w:rPr>
        <w:t>2026</w:t>
      </w:r>
      <w:r w:rsidRPr="004D7985">
        <w:rPr>
          <w:sz w:val="22"/>
          <w:szCs w:val="22"/>
        </w:rPr>
        <w:t xml:space="preserve">, and, being duly sworn, do hereby declare to the undersigned authority that I sign and execute this instrument as my Last Will and Testament and that I sign it willingly (or willingly direct another to sign for me), that I execute it as my free and voluntary act for the purposes therein expressed, and that I am eighteen (18) or more years of age, of sound mind, and under no </w:t>
      </w:r>
      <w:r w:rsidRPr="00794770">
        <w:rPr>
          <w:sz w:val="22"/>
          <w:szCs w:val="22"/>
        </w:rPr>
        <w:t>constraint or undue influence.</w:t>
      </w:r>
      <w:r w:rsidRPr="00794770">
        <w:rPr>
          <w:rStyle w:val="Object"/>
          <w:sz w:val="22"/>
          <w:szCs w:val="22"/>
        </w:rPr>
        <w:t>[OBJ:STDSPA 1063]</w:t>
      </w:r>
      <w:r w:rsidRPr="00794770">
        <w:rPr>
          <w:sz w:val="22"/>
          <w:szCs w:val="22"/>
        </w:rPr>
        <w:t xml:space="preserve"> </w:t>
      </w:r>
    </w:p>
    <w:p w14:paraId="329618C6" w14:textId="77777777" w:rsidR="00794770" w:rsidRDefault="00794770" w:rsidP="00794770">
      <w:pPr>
        <w:pStyle w:val="TRBody3"/>
        <w:spacing w:after="0"/>
        <w:rPr>
          <w:sz w:val="22"/>
          <w:szCs w:val="22"/>
        </w:rPr>
      </w:pPr>
    </w:p>
    <w:p w14:paraId="357EC7AF" w14:textId="77777777" w:rsidR="00794770" w:rsidRPr="00794770" w:rsidRDefault="00794770" w:rsidP="00794770">
      <w:pPr>
        <w:pStyle w:val="TRBody3"/>
        <w:spacing w:after="0"/>
        <w:rPr>
          <w:sz w:val="22"/>
          <w:szCs w:val="22"/>
        </w:rPr>
      </w:pPr>
    </w:p>
    <w:p w14:paraId="102AE2BA" w14:textId="77777777" w:rsidR="00794770" w:rsidRPr="00794770" w:rsidRDefault="00794770" w:rsidP="00794770">
      <w:pPr>
        <w:pStyle w:val="TRSigLine"/>
        <w:spacing w:before="0"/>
        <w:ind w:left="5040"/>
        <w:rPr>
          <w:sz w:val="22"/>
          <w:szCs w:val="22"/>
          <w:u w:val="single"/>
        </w:rPr>
      </w:pPr>
      <w:r w:rsidRPr="00794770">
        <w:rPr>
          <w:sz w:val="22"/>
          <w:szCs w:val="22"/>
          <w:u w:val="single"/>
        </w:rPr>
        <w:tab/>
      </w:r>
      <w:r w:rsidRPr="00794770">
        <w:rPr>
          <w:sz w:val="22"/>
          <w:szCs w:val="22"/>
          <w:u w:val="single"/>
        </w:rPr>
        <w:tab/>
      </w:r>
      <w:r w:rsidRPr="00794770">
        <w:rPr>
          <w:sz w:val="22"/>
          <w:szCs w:val="22"/>
          <w:u w:val="single"/>
        </w:rPr>
        <w:tab/>
      </w:r>
      <w:r w:rsidRPr="00794770">
        <w:rPr>
          <w:sz w:val="22"/>
          <w:szCs w:val="22"/>
          <w:u w:val="single"/>
        </w:rPr>
        <w:tab/>
      </w:r>
      <w:r w:rsidRPr="00794770">
        <w:rPr>
          <w:sz w:val="22"/>
          <w:szCs w:val="22"/>
          <w:u w:val="single"/>
        </w:rPr>
        <w:tab/>
      </w:r>
      <w:r w:rsidRPr="00794770">
        <w:rPr>
          <w:sz w:val="22"/>
          <w:szCs w:val="22"/>
          <w:u w:val="single"/>
        </w:rPr>
        <w:tab/>
      </w:r>
    </w:p>
    <w:p w14:paraId="5848A2C8" w14:textId="07367B77" w:rsidR="00794770" w:rsidRPr="00794770" w:rsidRDefault="00BC7CF0" w:rsidP="00794770">
      <w:pPr>
        <w:pStyle w:val="TRSigName"/>
        <w:spacing w:after="0"/>
        <w:ind w:left="5040"/>
        <w:rPr>
          <w:rFonts w:ascii="Times New Roman Bold" w:hAnsi="Times New Roman Bold"/>
          <w:b/>
          <w:caps/>
          <w:sz w:val="22"/>
          <w:szCs w:val="22"/>
        </w:rPr>
      </w:pPr>
      <w:r>
        <w:rPr>
          <w:rFonts w:ascii="Times New Roman Bold" w:hAnsi="Times New Roman Bold"/>
          <w:b/>
          <w:caps/>
          <w:sz w:val="22"/>
          <w:szCs w:val="22"/>
        </w:rPr>
        <w:t>VITO RIZZO</w:t>
      </w:r>
    </w:p>
    <w:p w14:paraId="0E9E1C9F" w14:textId="77777777" w:rsidR="00B92D0B" w:rsidRPr="00794770" w:rsidRDefault="00B92D0B" w:rsidP="00794770">
      <w:pPr>
        <w:pStyle w:val="TRSigName"/>
        <w:spacing w:after="0"/>
        <w:rPr>
          <w:sz w:val="22"/>
          <w:szCs w:val="22"/>
        </w:rPr>
      </w:pPr>
    </w:p>
    <w:p w14:paraId="3877BD95" w14:textId="5F773948" w:rsidR="00BC6111" w:rsidRDefault="00000000" w:rsidP="00794770">
      <w:pPr>
        <w:pStyle w:val="TRBody3"/>
        <w:spacing w:after="0"/>
        <w:rPr>
          <w:sz w:val="22"/>
          <w:szCs w:val="22"/>
        </w:rPr>
      </w:pPr>
      <w:r w:rsidRPr="00794770">
        <w:rPr>
          <w:sz w:val="22"/>
          <w:szCs w:val="22"/>
        </w:rPr>
        <w:t xml:space="preserve">We, </w:t>
      </w:r>
      <w:r w:rsidRPr="00794770">
        <w:rPr>
          <w:caps/>
          <w:sz w:val="22"/>
          <w:szCs w:val="22"/>
        </w:rPr>
        <w:t xml:space="preserve">Karen M. Clayton </w:t>
      </w:r>
      <w:r w:rsidRPr="00794770">
        <w:rPr>
          <w:sz w:val="22"/>
          <w:szCs w:val="22"/>
        </w:rPr>
        <w:t>and</w:t>
      </w:r>
      <w:r w:rsidRPr="00794770">
        <w:rPr>
          <w:caps/>
          <w:sz w:val="22"/>
          <w:szCs w:val="22"/>
        </w:rPr>
        <w:t xml:space="preserve"> </w:t>
      </w:r>
      <w:r w:rsidR="00250DBD">
        <w:rPr>
          <w:caps/>
          <w:sz w:val="22"/>
          <w:szCs w:val="22"/>
        </w:rPr>
        <w:t>LORI PENSABENE</w:t>
      </w:r>
      <w:r w:rsidRPr="00794770">
        <w:rPr>
          <w:sz w:val="22"/>
          <w:szCs w:val="22"/>
        </w:rPr>
        <w:t xml:space="preserve">, the witnesses, sign our names to this instrument and, being duly sworn, do hereby declare to the undersigned authority that </w:t>
      </w:r>
      <w:r w:rsidR="00D72BB9">
        <w:rPr>
          <w:sz w:val="22"/>
          <w:szCs w:val="22"/>
        </w:rPr>
        <w:br/>
      </w:r>
      <w:r w:rsidR="00BC7CF0">
        <w:rPr>
          <w:rFonts w:ascii="Times New Roman Bold" w:hAnsi="Times New Roman Bold"/>
          <w:b/>
          <w:caps/>
          <w:sz w:val="22"/>
          <w:szCs w:val="22"/>
        </w:rPr>
        <w:t>VITO RIZZO</w:t>
      </w:r>
      <w:r w:rsidR="00BC41B2" w:rsidRPr="00794770">
        <w:rPr>
          <w:sz w:val="22"/>
          <w:szCs w:val="22"/>
        </w:rPr>
        <w:t xml:space="preserve"> </w:t>
      </w:r>
      <w:r w:rsidRPr="00794770">
        <w:rPr>
          <w:sz w:val="22"/>
          <w:szCs w:val="22"/>
        </w:rPr>
        <w:t xml:space="preserve">signs and executes this instrument as </w:t>
      </w:r>
      <w:r w:rsidR="00FF5109">
        <w:rPr>
          <w:sz w:val="22"/>
          <w:szCs w:val="22"/>
        </w:rPr>
        <w:t>his</w:t>
      </w:r>
      <w:r w:rsidRPr="00794770">
        <w:rPr>
          <w:sz w:val="22"/>
          <w:szCs w:val="22"/>
        </w:rPr>
        <w:t xml:space="preserve"> Last Will and Testament, and that he signs it willingly (or willingly directs another</w:t>
      </w:r>
      <w:r w:rsidRPr="004D7985">
        <w:rPr>
          <w:sz w:val="22"/>
          <w:szCs w:val="22"/>
        </w:rPr>
        <w:t xml:space="preserve"> to sign for </w:t>
      </w:r>
      <w:r w:rsidR="00FF5109">
        <w:rPr>
          <w:sz w:val="22"/>
          <w:szCs w:val="22"/>
        </w:rPr>
        <w:t>him</w:t>
      </w:r>
      <w:r w:rsidRPr="004D7985">
        <w:rPr>
          <w:sz w:val="22"/>
          <w:szCs w:val="22"/>
        </w:rPr>
        <w:t xml:space="preserve">), and that each of us, in the presence and hearing of </w:t>
      </w:r>
      <w:r w:rsidR="00BC7CF0">
        <w:rPr>
          <w:rFonts w:ascii="Times New Roman Bold" w:hAnsi="Times New Roman Bold"/>
          <w:b/>
          <w:caps/>
          <w:sz w:val="22"/>
          <w:szCs w:val="22"/>
        </w:rPr>
        <w:t>VITO RIZZO</w:t>
      </w:r>
      <w:r w:rsidRPr="004D7985">
        <w:rPr>
          <w:sz w:val="22"/>
          <w:szCs w:val="22"/>
        </w:rPr>
        <w:t xml:space="preserve">, hereby signs this Last Will and Testament as witness to </w:t>
      </w:r>
      <w:r w:rsidR="00FF5109">
        <w:rPr>
          <w:sz w:val="22"/>
          <w:szCs w:val="22"/>
        </w:rPr>
        <w:t>his</w:t>
      </w:r>
      <w:r w:rsidRPr="004D7985">
        <w:rPr>
          <w:sz w:val="22"/>
          <w:szCs w:val="22"/>
        </w:rPr>
        <w:t xml:space="preserve"> signing, and that to the best of our knowledge,</w:t>
      </w:r>
      <w:r w:rsidR="004052D6">
        <w:rPr>
          <w:sz w:val="22"/>
          <w:szCs w:val="22"/>
        </w:rPr>
        <w:t xml:space="preserve"> </w:t>
      </w:r>
      <w:r w:rsidR="00BC7CF0">
        <w:rPr>
          <w:rFonts w:ascii="Times New Roman Bold" w:hAnsi="Times New Roman Bold"/>
          <w:b/>
          <w:caps/>
          <w:sz w:val="22"/>
          <w:szCs w:val="22"/>
        </w:rPr>
        <w:t>VITO RIZZO</w:t>
      </w:r>
      <w:r w:rsidR="004052D6" w:rsidRPr="004D7985">
        <w:rPr>
          <w:sz w:val="22"/>
          <w:szCs w:val="22"/>
        </w:rPr>
        <w:t xml:space="preserve"> </w:t>
      </w:r>
      <w:r w:rsidRPr="004D7985">
        <w:rPr>
          <w:sz w:val="22"/>
          <w:szCs w:val="22"/>
        </w:rPr>
        <w:t>is eighteen (18) or more years of age, of sound mind and under no constraint or undue influence.</w:t>
      </w:r>
      <w:r w:rsidRPr="004D7985">
        <w:rPr>
          <w:rStyle w:val="Object"/>
          <w:sz w:val="22"/>
          <w:szCs w:val="22"/>
        </w:rPr>
        <w:t>[OBJ:STDSPA 1064]</w:t>
      </w:r>
      <w:r w:rsidRPr="004D7985">
        <w:rPr>
          <w:sz w:val="22"/>
          <w:szCs w:val="22"/>
        </w:rPr>
        <w:t xml:space="preserve"> </w:t>
      </w:r>
    </w:p>
    <w:p w14:paraId="5628CA9A" w14:textId="77777777" w:rsidR="00794770" w:rsidRDefault="00794770" w:rsidP="00794770">
      <w:pPr>
        <w:pStyle w:val="TRBody3"/>
        <w:spacing w:after="0"/>
        <w:rPr>
          <w:sz w:val="22"/>
          <w:szCs w:val="22"/>
        </w:rPr>
      </w:pPr>
    </w:p>
    <w:p w14:paraId="492F19EB" w14:textId="77777777" w:rsidR="00794770" w:rsidRPr="004D7985" w:rsidRDefault="00794770" w:rsidP="00794770">
      <w:pPr>
        <w:pStyle w:val="TRBody3"/>
        <w:spacing w:after="0"/>
        <w:rPr>
          <w:sz w:val="22"/>
          <w:szCs w:val="22"/>
        </w:rPr>
      </w:pPr>
    </w:p>
    <w:p w14:paraId="3A93F3FE" w14:textId="77777777" w:rsidR="00794770" w:rsidRPr="00794770" w:rsidRDefault="00794770" w:rsidP="00794770">
      <w:pPr>
        <w:pStyle w:val="TRSigLine"/>
        <w:spacing w:before="0"/>
        <w:ind w:left="5040"/>
        <w:rPr>
          <w:sz w:val="22"/>
          <w:szCs w:val="22"/>
          <w:u w:val="single"/>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59043C6D" w14:textId="77777777" w:rsidR="00794770" w:rsidRDefault="00794770" w:rsidP="00794770">
      <w:pPr>
        <w:pStyle w:val="TRSigName"/>
        <w:spacing w:after="0"/>
        <w:ind w:left="5040"/>
        <w:rPr>
          <w:sz w:val="22"/>
          <w:szCs w:val="22"/>
        </w:rPr>
      </w:pPr>
      <w:r w:rsidRPr="00C02D66">
        <w:rPr>
          <w:caps/>
          <w:sz w:val="22"/>
          <w:szCs w:val="22"/>
        </w:rPr>
        <w:t>Karen M. Clayton</w:t>
      </w:r>
      <w:r w:rsidRPr="00B92D0B">
        <w:rPr>
          <w:sz w:val="22"/>
          <w:szCs w:val="22"/>
        </w:rPr>
        <w:t>, Witness</w:t>
      </w:r>
      <w:r w:rsidRPr="00B92D0B">
        <w:rPr>
          <w:sz w:val="22"/>
          <w:szCs w:val="22"/>
        </w:rPr>
        <w:br w:type="textWrapping" w:clear="all"/>
        <w:t>168 Prospect Plains Road</w:t>
      </w:r>
      <w:r w:rsidRPr="00B92D0B">
        <w:rPr>
          <w:sz w:val="22"/>
          <w:szCs w:val="22"/>
        </w:rPr>
        <w:br w:type="textWrapping" w:clear="all"/>
        <w:t>Monroe Township, New Jersey 08831</w:t>
      </w:r>
    </w:p>
    <w:p w14:paraId="022FE3E5" w14:textId="77777777" w:rsidR="00794770" w:rsidRDefault="00794770" w:rsidP="00794770">
      <w:pPr>
        <w:pStyle w:val="TRSigName"/>
        <w:spacing w:after="0"/>
        <w:ind w:left="5040"/>
        <w:rPr>
          <w:sz w:val="22"/>
          <w:szCs w:val="22"/>
        </w:rPr>
      </w:pPr>
    </w:p>
    <w:p w14:paraId="644B2912" w14:textId="77777777" w:rsidR="00794770" w:rsidRPr="00B92D0B" w:rsidRDefault="00794770" w:rsidP="00794770">
      <w:pPr>
        <w:pStyle w:val="TRSigName"/>
        <w:spacing w:after="0"/>
        <w:ind w:left="5040"/>
        <w:rPr>
          <w:sz w:val="22"/>
          <w:szCs w:val="22"/>
        </w:rPr>
      </w:pPr>
    </w:p>
    <w:p w14:paraId="128F03AF" w14:textId="77777777" w:rsidR="00794770" w:rsidRPr="00794770" w:rsidRDefault="00794770" w:rsidP="00794770">
      <w:pPr>
        <w:pStyle w:val="TRSigLine"/>
        <w:spacing w:before="0"/>
        <w:ind w:left="5040"/>
        <w:rPr>
          <w:sz w:val="22"/>
          <w:szCs w:val="22"/>
          <w:u w:val="single"/>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138CFB23" w14:textId="14F103C8" w:rsidR="00794770" w:rsidRPr="00B92D0B" w:rsidRDefault="00250DBD" w:rsidP="00794770">
      <w:pPr>
        <w:pStyle w:val="TRSigName"/>
        <w:spacing w:after="0"/>
        <w:ind w:left="5040"/>
        <w:rPr>
          <w:sz w:val="22"/>
          <w:szCs w:val="22"/>
        </w:rPr>
      </w:pPr>
      <w:r>
        <w:rPr>
          <w:caps/>
          <w:sz w:val="22"/>
          <w:szCs w:val="22"/>
        </w:rPr>
        <w:t>LORI PENSABENE</w:t>
      </w:r>
      <w:r w:rsidR="00794770" w:rsidRPr="00B92D0B">
        <w:rPr>
          <w:sz w:val="22"/>
          <w:szCs w:val="22"/>
        </w:rPr>
        <w:t>, Witness</w:t>
      </w:r>
      <w:r w:rsidR="00794770" w:rsidRPr="00B92D0B">
        <w:rPr>
          <w:sz w:val="22"/>
          <w:szCs w:val="22"/>
        </w:rPr>
        <w:br w:type="textWrapping" w:clear="all"/>
        <w:t>168 Prospect Plains Road</w:t>
      </w:r>
      <w:r w:rsidR="00794770" w:rsidRPr="00B92D0B">
        <w:rPr>
          <w:sz w:val="22"/>
          <w:szCs w:val="22"/>
        </w:rPr>
        <w:br w:type="textWrapping" w:clear="all"/>
        <w:t>Monroe Township, New Jersey 08831</w:t>
      </w:r>
    </w:p>
    <w:p w14:paraId="6A015C0D" w14:textId="77777777" w:rsidR="00BC6111" w:rsidRPr="004D7985" w:rsidRDefault="00BC6111" w:rsidP="00794770">
      <w:pPr>
        <w:pStyle w:val="TRBase"/>
        <w:spacing w:after="0"/>
        <w:rPr>
          <w:sz w:val="22"/>
          <w:szCs w:val="22"/>
        </w:rPr>
      </w:pPr>
    </w:p>
    <w:p w14:paraId="51353DE2" w14:textId="77777777" w:rsidR="00BC6111" w:rsidRPr="004D7985" w:rsidRDefault="00000000" w:rsidP="00794770">
      <w:pPr>
        <w:pStyle w:val="TRAffid"/>
        <w:spacing w:after="0"/>
        <w:rPr>
          <w:sz w:val="22"/>
          <w:szCs w:val="22"/>
        </w:rPr>
      </w:pPr>
      <w:r w:rsidRPr="004D7985">
        <w:rPr>
          <w:sz w:val="22"/>
          <w:szCs w:val="22"/>
        </w:rPr>
        <w:t>STATE OF NEW JERSEY</w:t>
      </w:r>
      <w:r w:rsidRPr="004D7985">
        <w:rPr>
          <w:sz w:val="22"/>
          <w:szCs w:val="22"/>
        </w:rPr>
        <w:tab/>
        <w:t>)</w:t>
      </w:r>
    </w:p>
    <w:p w14:paraId="0293D4CE" w14:textId="77777777" w:rsidR="00BC6111" w:rsidRPr="004D7985" w:rsidRDefault="00000000" w:rsidP="00794770">
      <w:pPr>
        <w:pStyle w:val="TRAffid"/>
        <w:spacing w:after="0"/>
        <w:rPr>
          <w:sz w:val="22"/>
          <w:szCs w:val="22"/>
        </w:rPr>
      </w:pPr>
      <w:r w:rsidRPr="004D7985">
        <w:rPr>
          <w:sz w:val="22"/>
          <w:szCs w:val="22"/>
        </w:rPr>
        <w:tab/>
        <w:t>)  ss:</w:t>
      </w:r>
    </w:p>
    <w:p w14:paraId="7C57A42C" w14:textId="77777777" w:rsidR="00BC6111" w:rsidRPr="004D7985" w:rsidRDefault="00000000" w:rsidP="00794770">
      <w:pPr>
        <w:pStyle w:val="TRAffid"/>
        <w:spacing w:after="0"/>
        <w:rPr>
          <w:sz w:val="22"/>
          <w:szCs w:val="22"/>
        </w:rPr>
      </w:pPr>
      <w:r w:rsidRPr="004D7985">
        <w:rPr>
          <w:sz w:val="22"/>
          <w:szCs w:val="22"/>
        </w:rPr>
        <w:t>MIDDLESEX COUNTY</w:t>
      </w:r>
      <w:r w:rsidRPr="004D7985">
        <w:rPr>
          <w:sz w:val="22"/>
          <w:szCs w:val="22"/>
        </w:rPr>
        <w:tab/>
        <w:t>)</w:t>
      </w:r>
    </w:p>
    <w:p w14:paraId="494214D0" w14:textId="77777777" w:rsidR="00BC6111" w:rsidRPr="004D7985" w:rsidRDefault="00BC6111" w:rsidP="00794770">
      <w:pPr>
        <w:pStyle w:val="TRAffid"/>
        <w:spacing w:after="0"/>
        <w:rPr>
          <w:sz w:val="22"/>
          <w:szCs w:val="22"/>
        </w:rPr>
      </w:pPr>
    </w:p>
    <w:p w14:paraId="07253E77" w14:textId="1A319651" w:rsidR="00BC6111" w:rsidRDefault="00000000" w:rsidP="00794770">
      <w:pPr>
        <w:pStyle w:val="TRBody3"/>
        <w:spacing w:after="0"/>
        <w:rPr>
          <w:sz w:val="22"/>
          <w:szCs w:val="22"/>
        </w:rPr>
      </w:pPr>
      <w:r w:rsidRPr="004D7985">
        <w:rPr>
          <w:sz w:val="22"/>
          <w:szCs w:val="22"/>
        </w:rPr>
        <w:t xml:space="preserve">Subscribed, sworn to and acknowledged before me by </w:t>
      </w:r>
      <w:r w:rsidR="00BC7CF0">
        <w:rPr>
          <w:rFonts w:ascii="Times New Roman Bold" w:hAnsi="Times New Roman Bold"/>
          <w:b/>
          <w:caps/>
          <w:sz w:val="22"/>
          <w:szCs w:val="22"/>
        </w:rPr>
        <w:t>VITO RIZZO</w:t>
      </w:r>
      <w:r w:rsidRPr="004D7985">
        <w:rPr>
          <w:sz w:val="22"/>
          <w:szCs w:val="22"/>
        </w:rPr>
        <w:t xml:space="preserve">, the </w:t>
      </w:r>
      <w:r w:rsidR="00FF5109">
        <w:rPr>
          <w:sz w:val="22"/>
          <w:szCs w:val="22"/>
        </w:rPr>
        <w:t>Testator</w:t>
      </w:r>
      <w:r w:rsidRPr="004D7985">
        <w:rPr>
          <w:sz w:val="22"/>
          <w:szCs w:val="22"/>
        </w:rPr>
        <w:t xml:space="preserve">, and subscribed and sworn to before me by </w:t>
      </w:r>
      <w:r w:rsidRPr="00794770">
        <w:rPr>
          <w:caps/>
          <w:sz w:val="22"/>
          <w:szCs w:val="22"/>
        </w:rPr>
        <w:t xml:space="preserve">Karen M. Clayton </w:t>
      </w:r>
      <w:r w:rsidRPr="00794770">
        <w:rPr>
          <w:sz w:val="22"/>
          <w:szCs w:val="22"/>
        </w:rPr>
        <w:t>and</w:t>
      </w:r>
      <w:r w:rsidRPr="00794770">
        <w:rPr>
          <w:caps/>
          <w:sz w:val="22"/>
          <w:szCs w:val="22"/>
        </w:rPr>
        <w:t xml:space="preserve"> </w:t>
      </w:r>
      <w:r w:rsidR="00250DBD">
        <w:rPr>
          <w:caps/>
          <w:sz w:val="22"/>
          <w:szCs w:val="22"/>
        </w:rPr>
        <w:t>LORI PENSABENE</w:t>
      </w:r>
      <w:r w:rsidRPr="004D7985">
        <w:rPr>
          <w:sz w:val="22"/>
          <w:szCs w:val="22"/>
        </w:rPr>
        <w:t xml:space="preserve">, witnesses, on </w:t>
      </w:r>
      <w:r w:rsidR="00327B61">
        <w:rPr>
          <w:sz w:val="22"/>
          <w:szCs w:val="22"/>
        </w:rPr>
        <w:t>January</w:t>
      </w:r>
      <w:r w:rsidR="00827C3A">
        <w:rPr>
          <w:sz w:val="22"/>
          <w:szCs w:val="22"/>
        </w:rPr>
        <w:t xml:space="preserve"> </w:t>
      </w:r>
      <w:r w:rsidR="00416F26">
        <w:rPr>
          <w:sz w:val="22"/>
          <w:szCs w:val="22"/>
        </w:rPr>
        <w:t>_____</w:t>
      </w:r>
      <w:r w:rsidR="00C02D66">
        <w:rPr>
          <w:sz w:val="22"/>
          <w:szCs w:val="22"/>
        </w:rPr>
        <w:t>,</w:t>
      </w:r>
      <w:r w:rsidRPr="004D7985">
        <w:rPr>
          <w:sz w:val="22"/>
          <w:szCs w:val="22"/>
        </w:rPr>
        <w:t xml:space="preserve"> </w:t>
      </w:r>
      <w:r w:rsidR="00327B61">
        <w:rPr>
          <w:sz w:val="22"/>
          <w:szCs w:val="22"/>
        </w:rPr>
        <w:t>2026</w:t>
      </w:r>
      <w:r w:rsidRPr="004D7985">
        <w:rPr>
          <w:sz w:val="22"/>
          <w:szCs w:val="22"/>
        </w:rPr>
        <w:t>.</w:t>
      </w:r>
      <w:r w:rsidRPr="004D7985">
        <w:rPr>
          <w:rStyle w:val="Object"/>
          <w:sz w:val="22"/>
          <w:szCs w:val="22"/>
        </w:rPr>
        <w:t>[OBJ:STDSPA 1065]</w:t>
      </w:r>
      <w:r w:rsidRPr="004D7985">
        <w:rPr>
          <w:sz w:val="22"/>
          <w:szCs w:val="22"/>
        </w:rPr>
        <w:t xml:space="preserve"> </w:t>
      </w:r>
    </w:p>
    <w:p w14:paraId="39040E68" w14:textId="77777777" w:rsidR="00794770" w:rsidRDefault="00794770" w:rsidP="00794770">
      <w:pPr>
        <w:pStyle w:val="TRBody3"/>
        <w:spacing w:after="0"/>
        <w:rPr>
          <w:sz w:val="22"/>
          <w:szCs w:val="22"/>
        </w:rPr>
      </w:pPr>
    </w:p>
    <w:p w14:paraId="5F3ED00A" w14:textId="77777777" w:rsidR="00794770" w:rsidRPr="004D7985" w:rsidRDefault="00794770" w:rsidP="00794770">
      <w:pPr>
        <w:pStyle w:val="TRBody3"/>
        <w:spacing w:after="0"/>
        <w:rPr>
          <w:sz w:val="22"/>
          <w:szCs w:val="22"/>
        </w:rPr>
      </w:pPr>
    </w:p>
    <w:p w14:paraId="1B68EFEF" w14:textId="48A8E7D5" w:rsidR="00BC6111" w:rsidRPr="00794770" w:rsidRDefault="00794770" w:rsidP="00794770">
      <w:pPr>
        <w:pStyle w:val="TRSigLine"/>
        <w:spacing w:before="0"/>
        <w:ind w:left="5040"/>
        <w:rPr>
          <w:sz w:val="22"/>
          <w:szCs w:val="22"/>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1759DDC7" w14:textId="508D806A" w:rsidR="004D7985" w:rsidRPr="004D7985" w:rsidRDefault="004D7985" w:rsidP="00794770">
      <w:pPr>
        <w:ind w:left="5040"/>
        <w:rPr>
          <w:sz w:val="22"/>
          <w:szCs w:val="22"/>
        </w:rPr>
      </w:pPr>
      <w:r w:rsidRPr="004D7985">
        <w:rPr>
          <w:sz w:val="22"/>
          <w:szCs w:val="22"/>
        </w:rPr>
        <w:t>Adam J. Elias, Esq. (#050452014)</w:t>
      </w:r>
    </w:p>
    <w:p w14:paraId="6F114D01" w14:textId="1DBE2CDA" w:rsidR="00827C3A" w:rsidRPr="00827C3A" w:rsidRDefault="004D7985" w:rsidP="00827C3A">
      <w:pPr>
        <w:ind w:left="5040"/>
        <w:sectPr w:rsidR="00827C3A" w:rsidRPr="00827C3A">
          <w:pgSz w:w="12240" w:h="15840"/>
          <w:pgMar w:top="1440" w:right="1440" w:bottom="1440" w:left="1440" w:header="720" w:footer="288" w:gutter="0"/>
          <w:pgNumType w:start="1"/>
          <w:cols w:space="720"/>
          <w:titlePg/>
          <w:docGrid w:linePitch="360"/>
        </w:sectPr>
      </w:pPr>
      <w:r w:rsidRPr="004D7985">
        <w:rPr>
          <w:sz w:val="22"/>
          <w:szCs w:val="22"/>
        </w:rPr>
        <w:t>Attorney at Law of the State of New Jerse</w:t>
      </w:r>
      <w:r w:rsidR="00827C3A">
        <w:rPr>
          <w:sz w:val="22"/>
          <w:szCs w:val="22"/>
        </w:rPr>
        <w:t>y</w:t>
      </w:r>
    </w:p>
    <w:p w14:paraId="05C40964" w14:textId="41472443" w:rsidR="00BC6111" w:rsidRDefault="00000000" w:rsidP="00827C3A">
      <w:pPr>
        <w:pStyle w:val="TRCoverTitle"/>
        <w:ind w:left="0" w:firstLine="720"/>
      </w:pPr>
      <w:r>
        <w:lastRenderedPageBreak/>
        <w:t>LAST WILL AND TESTAMENT</w:t>
      </w:r>
      <w:r>
        <w:br/>
        <w:t>OF</w:t>
      </w:r>
      <w:r>
        <w:br/>
      </w:r>
      <w:r w:rsidR="00BC7CF0">
        <w:t>VITO RIZZO</w:t>
      </w:r>
    </w:p>
    <w:p w14:paraId="4CA8F5B4" w14:textId="77777777" w:rsidR="00BC6111" w:rsidRDefault="00000000">
      <w:pPr>
        <w:pStyle w:val="TRCover"/>
      </w:pPr>
      <w:r>
        <w:t>Adam J. Elias, Esq.</w:t>
      </w:r>
    </w:p>
    <w:p w14:paraId="08E6D2F6" w14:textId="77777777" w:rsidR="00BC6111" w:rsidRDefault="00000000">
      <w:pPr>
        <w:pStyle w:val="TRCover"/>
      </w:pPr>
      <w:r>
        <w:t>Elias Counsel, LLC</w:t>
      </w:r>
    </w:p>
    <w:p w14:paraId="1A37CF4E" w14:textId="77777777" w:rsidR="00BC6111" w:rsidRDefault="00000000">
      <w:pPr>
        <w:pStyle w:val="TRCover"/>
      </w:pPr>
      <w:r>
        <w:t>168 Prospect Plains Road</w:t>
      </w:r>
    </w:p>
    <w:p w14:paraId="6A18B60E" w14:textId="07818010" w:rsidR="00BC6111" w:rsidRDefault="00000000">
      <w:pPr>
        <w:pStyle w:val="TRCover"/>
        <w:outlineLvl w:val="0"/>
      </w:pPr>
      <w:r>
        <w:t>Monroe Township, New Jersey 08831</w:t>
      </w:r>
    </w:p>
    <w:p w14:paraId="510D254E" w14:textId="14AC911F" w:rsidR="00BC6111" w:rsidRDefault="00000000">
      <w:pPr>
        <w:pStyle w:val="TRCover"/>
        <w:outlineLvl w:val="0"/>
      </w:pPr>
      <w:r>
        <w:t>(609) 655-3200</w:t>
      </w:r>
    </w:p>
    <w:p w14:paraId="00C122A4" w14:textId="22E3329C" w:rsidR="00BC6111" w:rsidRDefault="00BC6111">
      <w:pPr>
        <w:pStyle w:val="TRBase"/>
      </w:pPr>
    </w:p>
    <w:sectPr w:rsidR="00BC6111">
      <w:headerReference w:type="first" r:id="rId10"/>
      <w:footerReference w:type="first" r:id="rId11"/>
      <w:pgSz w:w="12240" w:h="15840" w:code="1"/>
      <w:pgMar w:top="720" w:right="1440" w:bottom="720" w:left="1440" w:header="720" w:footer="720" w:gutter="0"/>
      <w:pgNumType w:fmt="lowerRoman"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B089E" w14:textId="77777777" w:rsidR="00953AEF" w:rsidRDefault="00953AEF">
      <w:r>
        <w:separator/>
      </w:r>
    </w:p>
  </w:endnote>
  <w:endnote w:type="continuationSeparator" w:id="0">
    <w:p w14:paraId="7C6823CA" w14:textId="77777777" w:rsidR="00953AEF" w:rsidRDefault="00953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7C2F" w14:textId="77777777" w:rsidR="00BC6111" w:rsidRDefault="00BC6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C7A46" w14:textId="77777777" w:rsidR="00953AEF" w:rsidRDefault="00953AEF">
      <w:r>
        <w:separator/>
      </w:r>
    </w:p>
  </w:footnote>
  <w:footnote w:type="continuationSeparator" w:id="0">
    <w:p w14:paraId="6CB8FC8D" w14:textId="77777777" w:rsidR="00953AEF" w:rsidRDefault="00953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469C" w14:textId="77777777" w:rsidR="00BC6111" w:rsidRDefault="00BC61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B4FFA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BE52D6"/>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0B4CC124"/>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297CFB8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6FC43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7407B1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C0B79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0AE030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09A9582"/>
    <w:lvl w:ilvl="0">
      <w:start w:val="1"/>
      <w:numFmt w:val="decimal"/>
      <w:pStyle w:val="ListNumber"/>
      <w:lvlText w:val="%1."/>
      <w:lvlJc w:val="left"/>
      <w:pPr>
        <w:tabs>
          <w:tab w:val="num" w:pos="360"/>
        </w:tabs>
        <w:ind w:left="360" w:hanging="360"/>
      </w:pPr>
      <w:rPr>
        <w:rFonts w:cs="Times New Roman" w:hint="default"/>
      </w:rPr>
    </w:lvl>
  </w:abstractNum>
  <w:abstractNum w:abstractNumId="9" w15:restartNumberingAfterBreak="0">
    <w:nsid w:val="FFFFFF89"/>
    <w:multiLevelType w:val="singleLevel"/>
    <w:tmpl w:val="2DBAB4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175EF"/>
    <w:multiLevelType w:val="hybridMultilevel"/>
    <w:tmpl w:val="6396E556"/>
    <w:lvl w:ilvl="0" w:tplc="C0E24896">
      <w:start w:val="1"/>
      <w:numFmt w:val="lowerLetter"/>
      <w:pStyle w:val="TRArt4"/>
      <w:lvlText w:val="%1."/>
      <w:lvlJc w:val="left"/>
      <w:pPr>
        <w:ind w:left="2880" w:hanging="360"/>
      </w:pPr>
      <w:rPr>
        <w:rFonts w:cs="Times New Roman"/>
      </w:rPr>
    </w:lvl>
    <w:lvl w:ilvl="1" w:tplc="2A4CEEB4">
      <w:start w:val="1"/>
      <w:numFmt w:val="lowerLetter"/>
      <w:lvlText w:val="%2."/>
      <w:lvlJc w:val="left"/>
      <w:pPr>
        <w:ind w:left="3600" w:hanging="360"/>
      </w:pPr>
      <w:rPr>
        <w:rFonts w:cs="Times New Roman"/>
      </w:rPr>
    </w:lvl>
    <w:lvl w:ilvl="2" w:tplc="16C4BD1E">
      <w:start w:val="1"/>
      <w:numFmt w:val="lowerRoman"/>
      <w:lvlText w:val="%3."/>
      <w:lvlJc w:val="right"/>
      <w:pPr>
        <w:ind w:left="4320" w:hanging="180"/>
      </w:pPr>
      <w:rPr>
        <w:rFonts w:cs="Times New Roman"/>
      </w:rPr>
    </w:lvl>
    <w:lvl w:ilvl="3" w:tplc="A822C340">
      <w:start w:val="1"/>
      <w:numFmt w:val="decimal"/>
      <w:lvlText w:val="%4."/>
      <w:lvlJc w:val="left"/>
      <w:pPr>
        <w:ind w:left="5040" w:hanging="360"/>
      </w:pPr>
      <w:rPr>
        <w:rFonts w:cs="Times New Roman"/>
      </w:rPr>
    </w:lvl>
    <w:lvl w:ilvl="4" w:tplc="E3502F52">
      <w:start w:val="1"/>
      <w:numFmt w:val="lowerLetter"/>
      <w:lvlText w:val="%5."/>
      <w:lvlJc w:val="left"/>
      <w:pPr>
        <w:ind w:left="5760" w:hanging="360"/>
      </w:pPr>
      <w:rPr>
        <w:rFonts w:cs="Times New Roman"/>
      </w:rPr>
    </w:lvl>
    <w:lvl w:ilvl="5" w:tplc="A1F0F020">
      <w:start w:val="1"/>
      <w:numFmt w:val="lowerRoman"/>
      <w:lvlText w:val="%6."/>
      <w:lvlJc w:val="right"/>
      <w:pPr>
        <w:ind w:left="6480" w:hanging="180"/>
      </w:pPr>
      <w:rPr>
        <w:rFonts w:cs="Times New Roman"/>
      </w:rPr>
    </w:lvl>
    <w:lvl w:ilvl="6" w:tplc="B9E06FC6">
      <w:start w:val="1"/>
      <w:numFmt w:val="decimal"/>
      <w:lvlText w:val="%7."/>
      <w:lvlJc w:val="left"/>
      <w:pPr>
        <w:ind w:left="7200" w:hanging="360"/>
      </w:pPr>
      <w:rPr>
        <w:rFonts w:cs="Times New Roman"/>
      </w:rPr>
    </w:lvl>
    <w:lvl w:ilvl="7" w:tplc="762AB840">
      <w:start w:val="1"/>
      <w:numFmt w:val="lowerLetter"/>
      <w:lvlText w:val="%8."/>
      <w:lvlJc w:val="left"/>
      <w:pPr>
        <w:ind w:left="7920" w:hanging="360"/>
      </w:pPr>
      <w:rPr>
        <w:rFonts w:cs="Times New Roman"/>
      </w:rPr>
    </w:lvl>
    <w:lvl w:ilvl="8" w:tplc="E7B839D2">
      <w:start w:val="1"/>
      <w:numFmt w:val="lowerRoman"/>
      <w:lvlText w:val="%9."/>
      <w:lvlJc w:val="right"/>
      <w:pPr>
        <w:ind w:left="8640" w:hanging="180"/>
      </w:pPr>
      <w:rPr>
        <w:rFonts w:cs="Times New Roman"/>
      </w:rPr>
    </w:lvl>
  </w:abstractNum>
  <w:abstractNum w:abstractNumId="11" w15:restartNumberingAfterBreak="0">
    <w:nsid w:val="03B7361F"/>
    <w:multiLevelType w:val="hybridMultilevel"/>
    <w:tmpl w:val="0B68D8AE"/>
    <w:lvl w:ilvl="0" w:tplc="ABA214BA">
      <w:start w:val="1"/>
      <w:numFmt w:val="decimal"/>
      <w:pStyle w:val="TRAgr2"/>
      <w:lvlText w:val="%1."/>
      <w:lvlJc w:val="left"/>
      <w:pPr>
        <w:ind w:left="720" w:hanging="360"/>
      </w:pPr>
    </w:lvl>
    <w:lvl w:ilvl="1" w:tplc="9668A6B4" w:tentative="1">
      <w:start w:val="1"/>
      <w:numFmt w:val="lowerLetter"/>
      <w:lvlText w:val="%2."/>
      <w:lvlJc w:val="left"/>
      <w:pPr>
        <w:ind w:left="1440" w:hanging="360"/>
      </w:pPr>
    </w:lvl>
    <w:lvl w:ilvl="2" w:tplc="C18CB9DC" w:tentative="1">
      <w:start w:val="1"/>
      <w:numFmt w:val="lowerRoman"/>
      <w:lvlText w:val="%3."/>
      <w:lvlJc w:val="right"/>
      <w:pPr>
        <w:ind w:left="2160" w:hanging="180"/>
      </w:pPr>
    </w:lvl>
    <w:lvl w:ilvl="3" w:tplc="B2D6292A" w:tentative="1">
      <w:start w:val="1"/>
      <w:numFmt w:val="decimal"/>
      <w:lvlText w:val="%4."/>
      <w:lvlJc w:val="left"/>
      <w:pPr>
        <w:ind w:left="2880" w:hanging="360"/>
      </w:pPr>
    </w:lvl>
    <w:lvl w:ilvl="4" w:tplc="813AF302" w:tentative="1">
      <w:start w:val="1"/>
      <w:numFmt w:val="lowerLetter"/>
      <w:lvlText w:val="%5."/>
      <w:lvlJc w:val="left"/>
      <w:pPr>
        <w:ind w:left="3600" w:hanging="360"/>
      </w:pPr>
    </w:lvl>
    <w:lvl w:ilvl="5" w:tplc="32429460" w:tentative="1">
      <w:start w:val="1"/>
      <w:numFmt w:val="lowerRoman"/>
      <w:lvlText w:val="%6."/>
      <w:lvlJc w:val="right"/>
      <w:pPr>
        <w:ind w:left="4320" w:hanging="180"/>
      </w:pPr>
    </w:lvl>
    <w:lvl w:ilvl="6" w:tplc="90F0E9C4" w:tentative="1">
      <w:start w:val="1"/>
      <w:numFmt w:val="decimal"/>
      <w:lvlText w:val="%7."/>
      <w:lvlJc w:val="left"/>
      <w:pPr>
        <w:ind w:left="5040" w:hanging="360"/>
      </w:pPr>
    </w:lvl>
    <w:lvl w:ilvl="7" w:tplc="836417F8" w:tentative="1">
      <w:start w:val="1"/>
      <w:numFmt w:val="lowerLetter"/>
      <w:lvlText w:val="%8."/>
      <w:lvlJc w:val="left"/>
      <w:pPr>
        <w:ind w:left="5760" w:hanging="360"/>
      </w:pPr>
    </w:lvl>
    <w:lvl w:ilvl="8" w:tplc="D116F0B2" w:tentative="1">
      <w:start w:val="1"/>
      <w:numFmt w:val="lowerRoman"/>
      <w:lvlText w:val="%9."/>
      <w:lvlJc w:val="right"/>
      <w:pPr>
        <w:ind w:left="6480" w:hanging="180"/>
      </w:pPr>
    </w:lvl>
  </w:abstractNum>
  <w:abstractNum w:abstractNumId="12" w15:restartNumberingAfterBreak="0">
    <w:nsid w:val="04137835"/>
    <w:multiLevelType w:val="hybridMultilevel"/>
    <w:tmpl w:val="AA7CF6F8"/>
    <w:lvl w:ilvl="0" w:tplc="7032B690">
      <w:start w:val="1"/>
      <w:numFmt w:val="decimal"/>
      <w:pStyle w:val="TRLtrBodyNum"/>
      <w:lvlText w:val="%1."/>
      <w:lvlJc w:val="left"/>
      <w:pPr>
        <w:ind w:left="1440" w:hanging="360"/>
      </w:pPr>
      <w:rPr>
        <w:rFonts w:cs="Times New Roman"/>
      </w:rPr>
    </w:lvl>
    <w:lvl w:ilvl="1" w:tplc="61D24B0E">
      <w:start w:val="1"/>
      <w:numFmt w:val="lowerLetter"/>
      <w:lvlText w:val="%2."/>
      <w:lvlJc w:val="left"/>
      <w:pPr>
        <w:ind w:left="2160" w:hanging="360"/>
      </w:pPr>
      <w:rPr>
        <w:rFonts w:cs="Times New Roman"/>
      </w:rPr>
    </w:lvl>
    <w:lvl w:ilvl="2" w:tplc="E3FE39A6">
      <w:start w:val="1"/>
      <w:numFmt w:val="lowerRoman"/>
      <w:lvlText w:val="%3."/>
      <w:lvlJc w:val="right"/>
      <w:pPr>
        <w:ind w:left="2880" w:hanging="180"/>
      </w:pPr>
      <w:rPr>
        <w:rFonts w:cs="Times New Roman"/>
      </w:rPr>
    </w:lvl>
    <w:lvl w:ilvl="3" w:tplc="F85466A6">
      <w:start w:val="1"/>
      <w:numFmt w:val="decimal"/>
      <w:lvlText w:val="%4."/>
      <w:lvlJc w:val="left"/>
      <w:pPr>
        <w:ind w:left="3600" w:hanging="360"/>
      </w:pPr>
      <w:rPr>
        <w:rFonts w:cs="Times New Roman"/>
      </w:rPr>
    </w:lvl>
    <w:lvl w:ilvl="4" w:tplc="8196C178">
      <w:start w:val="1"/>
      <w:numFmt w:val="lowerLetter"/>
      <w:lvlText w:val="%5."/>
      <w:lvlJc w:val="left"/>
      <w:pPr>
        <w:ind w:left="4320" w:hanging="360"/>
      </w:pPr>
      <w:rPr>
        <w:rFonts w:cs="Times New Roman"/>
      </w:rPr>
    </w:lvl>
    <w:lvl w:ilvl="5" w:tplc="9B62A064">
      <w:start w:val="1"/>
      <w:numFmt w:val="lowerRoman"/>
      <w:lvlText w:val="%6."/>
      <w:lvlJc w:val="right"/>
      <w:pPr>
        <w:ind w:left="5040" w:hanging="180"/>
      </w:pPr>
      <w:rPr>
        <w:rFonts w:cs="Times New Roman"/>
      </w:rPr>
    </w:lvl>
    <w:lvl w:ilvl="6" w:tplc="A488A038">
      <w:start w:val="1"/>
      <w:numFmt w:val="decimal"/>
      <w:lvlText w:val="%7."/>
      <w:lvlJc w:val="left"/>
      <w:pPr>
        <w:ind w:left="5760" w:hanging="360"/>
      </w:pPr>
      <w:rPr>
        <w:rFonts w:cs="Times New Roman"/>
      </w:rPr>
    </w:lvl>
    <w:lvl w:ilvl="7" w:tplc="2DB62200">
      <w:start w:val="1"/>
      <w:numFmt w:val="lowerLetter"/>
      <w:lvlText w:val="%8."/>
      <w:lvlJc w:val="left"/>
      <w:pPr>
        <w:ind w:left="6480" w:hanging="360"/>
      </w:pPr>
      <w:rPr>
        <w:rFonts w:cs="Times New Roman"/>
      </w:rPr>
    </w:lvl>
    <w:lvl w:ilvl="8" w:tplc="A72A96C2">
      <w:start w:val="1"/>
      <w:numFmt w:val="lowerRoman"/>
      <w:lvlText w:val="%9."/>
      <w:lvlJc w:val="right"/>
      <w:pPr>
        <w:ind w:left="7200" w:hanging="180"/>
      </w:pPr>
      <w:rPr>
        <w:rFonts w:cs="Times New Roman"/>
      </w:rPr>
    </w:lvl>
  </w:abstractNum>
  <w:abstractNum w:abstractNumId="13" w15:restartNumberingAfterBreak="0">
    <w:nsid w:val="0ABD3699"/>
    <w:multiLevelType w:val="hybridMultilevel"/>
    <w:tmpl w:val="AB94F2B2"/>
    <w:lvl w:ilvl="0" w:tplc="D3422394">
      <w:start w:val="1"/>
      <w:numFmt w:val="lowerLetter"/>
      <w:pStyle w:val="TRLtrList1"/>
      <w:lvlText w:val="%1."/>
      <w:lvlJc w:val="left"/>
      <w:pPr>
        <w:ind w:left="2520" w:hanging="360"/>
      </w:pPr>
      <w:rPr>
        <w:rFonts w:cs="Times New Roman"/>
      </w:rPr>
    </w:lvl>
    <w:lvl w:ilvl="1" w:tplc="3AE00332">
      <w:start w:val="1"/>
      <w:numFmt w:val="lowerLetter"/>
      <w:lvlText w:val="%2."/>
      <w:lvlJc w:val="left"/>
      <w:pPr>
        <w:ind w:left="3240" w:hanging="360"/>
      </w:pPr>
      <w:rPr>
        <w:rFonts w:cs="Times New Roman"/>
      </w:rPr>
    </w:lvl>
    <w:lvl w:ilvl="2" w:tplc="100AD280">
      <w:start w:val="1"/>
      <w:numFmt w:val="lowerRoman"/>
      <w:lvlText w:val="%3."/>
      <w:lvlJc w:val="right"/>
      <w:pPr>
        <w:ind w:left="3960" w:hanging="180"/>
      </w:pPr>
      <w:rPr>
        <w:rFonts w:cs="Times New Roman"/>
      </w:rPr>
    </w:lvl>
    <w:lvl w:ilvl="3" w:tplc="1430BE24">
      <w:start w:val="1"/>
      <w:numFmt w:val="decimal"/>
      <w:lvlText w:val="%4."/>
      <w:lvlJc w:val="left"/>
      <w:pPr>
        <w:ind w:left="4680" w:hanging="360"/>
      </w:pPr>
      <w:rPr>
        <w:rFonts w:cs="Times New Roman"/>
      </w:rPr>
    </w:lvl>
    <w:lvl w:ilvl="4" w:tplc="15604F64">
      <w:start w:val="1"/>
      <w:numFmt w:val="lowerLetter"/>
      <w:lvlText w:val="%5."/>
      <w:lvlJc w:val="left"/>
      <w:pPr>
        <w:ind w:left="5400" w:hanging="360"/>
      </w:pPr>
      <w:rPr>
        <w:rFonts w:cs="Times New Roman"/>
      </w:rPr>
    </w:lvl>
    <w:lvl w:ilvl="5" w:tplc="04546DD8">
      <w:start w:val="1"/>
      <w:numFmt w:val="lowerRoman"/>
      <w:lvlText w:val="%6."/>
      <w:lvlJc w:val="right"/>
      <w:pPr>
        <w:ind w:left="6120" w:hanging="180"/>
      </w:pPr>
      <w:rPr>
        <w:rFonts w:cs="Times New Roman"/>
      </w:rPr>
    </w:lvl>
    <w:lvl w:ilvl="6" w:tplc="7CE28CE2">
      <w:start w:val="1"/>
      <w:numFmt w:val="decimal"/>
      <w:lvlText w:val="%7."/>
      <w:lvlJc w:val="left"/>
      <w:pPr>
        <w:ind w:left="6840" w:hanging="360"/>
      </w:pPr>
      <w:rPr>
        <w:rFonts w:cs="Times New Roman"/>
      </w:rPr>
    </w:lvl>
    <w:lvl w:ilvl="7" w:tplc="5FB4DB6E">
      <w:start w:val="1"/>
      <w:numFmt w:val="lowerLetter"/>
      <w:lvlText w:val="%8."/>
      <w:lvlJc w:val="left"/>
      <w:pPr>
        <w:ind w:left="7560" w:hanging="360"/>
      </w:pPr>
      <w:rPr>
        <w:rFonts w:cs="Times New Roman"/>
      </w:rPr>
    </w:lvl>
    <w:lvl w:ilvl="8" w:tplc="C08AF338">
      <w:start w:val="1"/>
      <w:numFmt w:val="lowerRoman"/>
      <w:lvlText w:val="%9."/>
      <w:lvlJc w:val="right"/>
      <w:pPr>
        <w:ind w:left="8280" w:hanging="180"/>
      </w:pPr>
      <w:rPr>
        <w:rFonts w:cs="Times New Roman"/>
      </w:rPr>
    </w:lvl>
  </w:abstractNum>
  <w:abstractNum w:abstractNumId="14" w15:restartNumberingAfterBreak="0">
    <w:nsid w:val="0C541A92"/>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5" w15:restartNumberingAfterBreak="0">
    <w:nsid w:val="0FE57278"/>
    <w:multiLevelType w:val="multilevel"/>
    <w:tmpl w:val="90DA8F86"/>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6"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7" w15:restartNumberingAfterBreak="0">
    <w:nsid w:val="14E130B4"/>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8" w15:restartNumberingAfterBreak="0">
    <w:nsid w:val="16B9720E"/>
    <w:multiLevelType w:val="multilevel"/>
    <w:tmpl w:val="EC8C5022"/>
    <w:lvl w:ilvl="0">
      <w:start w:val="1"/>
      <w:numFmt w:val="decimal"/>
      <w:pStyle w:val="TRAgr1"/>
      <w:lvlText w:val="%1."/>
      <w:lvlJc w:val="left"/>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DFArt2Form"/>
      <w:lvlText w:val="%2"/>
      <w:lvlJc w:val="left"/>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9" w15:restartNumberingAfterBreak="0">
    <w:nsid w:val="1A3A5AD8"/>
    <w:multiLevelType w:val="hybridMultilevel"/>
    <w:tmpl w:val="BB04147E"/>
    <w:lvl w:ilvl="0" w:tplc="AE00D53E">
      <w:start w:val="1"/>
      <w:numFmt w:val="decimal"/>
      <w:pStyle w:val="TRAgr4"/>
      <w:lvlText w:val="%1."/>
      <w:lvlJc w:val="left"/>
      <w:pPr>
        <w:ind w:left="720" w:hanging="360"/>
      </w:pPr>
    </w:lvl>
    <w:lvl w:ilvl="1" w:tplc="2D3CD714" w:tentative="1">
      <w:start w:val="1"/>
      <w:numFmt w:val="lowerLetter"/>
      <w:lvlText w:val="%2."/>
      <w:lvlJc w:val="left"/>
      <w:pPr>
        <w:ind w:left="1440" w:hanging="360"/>
      </w:pPr>
    </w:lvl>
    <w:lvl w:ilvl="2" w:tplc="945E5D8C" w:tentative="1">
      <w:start w:val="1"/>
      <w:numFmt w:val="lowerRoman"/>
      <w:lvlText w:val="%3."/>
      <w:lvlJc w:val="right"/>
      <w:pPr>
        <w:ind w:left="2160" w:hanging="180"/>
      </w:pPr>
    </w:lvl>
    <w:lvl w:ilvl="3" w:tplc="2E92EE40" w:tentative="1">
      <w:start w:val="1"/>
      <w:numFmt w:val="decimal"/>
      <w:lvlText w:val="%4."/>
      <w:lvlJc w:val="left"/>
      <w:pPr>
        <w:ind w:left="2880" w:hanging="360"/>
      </w:pPr>
    </w:lvl>
    <w:lvl w:ilvl="4" w:tplc="C1345892" w:tentative="1">
      <w:start w:val="1"/>
      <w:numFmt w:val="lowerLetter"/>
      <w:lvlText w:val="%5."/>
      <w:lvlJc w:val="left"/>
      <w:pPr>
        <w:ind w:left="3600" w:hanging="360"/>
      </w:pPr>
    </w:lvl>
    <w:lvl w:ilvl="5" w:tplc="3E0EFEF6" w:tentative="1">
      <w:start w:val="1"/>
      <w:numFmt w:val="lowerRoman"/>
      <w:lvlText w:val="%6."/>
      <w:lvlJc w:val="right"/>
      <w:pPr>
        <w:ind w:left="4320" w:hanging="180"/>
      </w:pPr>
    </w:lvl>
    <w:lvl w:ilvl="6" w:tplc="B53C3A10" w:tentative="1">
      <w:start w:val="1"/>
      <w:numFmt w:val="decimal"/>
      <w:lvlText w:val="%7."/>
      <w:lvlJc w:val="left"/>
      <w:pPr>
        <w:ind w:left="5040" w:hanging="360"/>
      </w:pPr>
    </w:lvl>
    <w:lvl w:ilvl="7" w:tplc="CBE6EF32" w:tentative="1">
      <w:start w:val="1"/>
      <w:numFmt w:val="lowerLetter"/>
      <w:lvlText w:val="%8."/>
      <w:lvlJc w:val="left"/>
      <w:pPr>
        <w:ind w:left="5760" w:hanging="360"/>
      </w:pPr>
    </w:lvl>
    <w:lvl w:ilvl="8" w:tplc="1B6C510C" w:tentative="1">
      <w:start w:val="1"/>
      <w:numFmt w:val="lowerRoman"/>
      <w:lvlText w:val="%9."/>
      <w:lvlJc w:val="right"/>
      <w:pPr>
        <w:ind w:left="6480" w:hanging="180"/>
      </w:pPr>
    </w:lvl>
  </w:abstractNum>
  <w:abstractNum w:abstractNumId="20" w15:restartNumberingAfterBreak="0">
    <w:nsid w:val="1AC07B8E"/>
    <w:multiLevelType w:val="multilevel"/>
    <w:tmpl w:val="6CAEC34A"/>
    <w:lvl w:ilvl="0">
      <w:start w:val="1"/>
      <w:numFmt w:val="upperLetter"/>
      <w:lvlText w:val="%1."/>
      <w:lvlJc w:val="left"/>
      <w:rPr>
        <w:rFonts w:ascii="Arial" w:hAnsi="Arial" w:cs="Arial"/>
        <w:sz w:val="24"/>
        <w:szCs w:val="24"/>
      </w:rPr>
    </w:lvl>
    <w:lvl w:ilvl="1">
      <w:start w:val="1"/>
      <w:numFmt w:val="lowerLetter"/>
      <w:lvlText w:val="%2."/>
      <w:lvlJc w:val="left"/>
      <w:rPr>
        <w:rFonts w:ascii="Arial" w:hAnsi="Arial" w:cs="Arial"/>
        <w:sz w:val="24"/>
        <w:szCs w:val="24"/>
      </w:rPr>
    </w:lvl>
    <w:lvl w:ilvl="2">
      <w:start w:val="1"/>
      <w:numFmt w:val="lowerRoman"/>
      <w:lvlText w:val="%3."/>
      <w:lvlJc w:val="left"/>
      <w:rPr>
        <w:rFonts w:ascii="Arial" w:hAnsi="Arial" w:cs="Arial"/>
        <w:sz w:val="24"/>
        <w:szCs w:val="24"/>
      </w:rPr>
    </w:lvl>
    <w:lvl w:ilvl="3">
      <w:start w:val="1"/>
      <w:numFmt w:val="decimal"/>
      <w:lvlText w:val="%4."/>
      <w:lvlJc w:val="left"/>
      <w:rPr>
        <w:rFonts w:ascii="Arial" w:hAnsi="Arial" w:cs="Arial"/>
        <w:sz w:val="24"/>
        <w:szCs w:val="24"/>
      </w:rPr>
    </w:lvl>
    <w:lvl w:ilvl="4">
      <w:start w:val="1"/>
      <w:numFmt w:val="lowerLetter"/>
      <w:lvlText w:val="%5."/>
      <w:lvlJc w:val="left"/>
      <w:rPr>
        <w:rFonts w:ascii="Arial" w:hAnsi="Arial" w:cs="Arial"/>
        <w:sz w:val="24"/>
        <w:szCs w:val="24"/>
      </w:rPr>
    </w:lvl>
    <w:lvl w:ilvl="5">
      <w:start w:val="1"/>
      <w:numFmt w:val="lowerRoman"/>
      <w:lvlText w:val="%6."/>
      <w:lvlJc w:val="left"/>
      <w:rPr>
        <w:rFonts w:ascii="Arial" w:hAnsi="Arial" w:cs="Arial"/>
        <w:sz w:val="24"/>
        <w:szCs w:val="24"/>
      </w:rPr>
    </w:lvl>
    <w:lvl w:ilvl="6">
      <w:start w:val="1"/>
      <w:numFmt w:val="decimal"/>
      <w:lvlText w:val="%7."/>
      <w:lvlJc w:val="left"/>
      <w:rPr>
        <w:rFonts w:ascii="Arial" w:hAnsi="Arial" w:cs="Arial"/>
        <w:sz w:val="24"/>
        <w:szCs w:val="24"/>
      </w:rPr>
    </w:lvl>
    <w:lvl w:ilvl="7">
      <w:start w:val="1"/>
      <w:numFmt w:val="lowerLetter"/>
      <w:lvlText w:val="%8."/>
      <w:lvlJc w:val="left"/>
      <w:rPr>
        <w:rFonts w:ascii="Arial" w:hAnsi="Arial" w:cs="Arial"/>
        <w:sz w:val="24"/>
        <w:szCs w:val="24"/>
      </w:rPr>
    </w:lvl>
    <w:lvl w:ilvl="8">
      <w:start w:val="1"/>
      <w:numFmt w:val="lowerRoman"/>
      <w:lvlText w:val="%9."/>
      <w:lvlJc w:val="left"/>
      <w:rPr>
        <w:rFonts w:ascii="Arial" w:hAnsi="Arial" w:cs="Arial"/>
        <w:sz w:val="24"/>
        <w:szCs w:val="24"/>
      </w:rPr>
    </w:lvl>
  </w:abstractNum>
  <w:abstractNum w:abstractNumId="21" w15:restartNumberingAfterBreak="0">
    <w:nsid w:val="1C522E44"/>
    <w:multiLevelType w:val="multilevel"/>
    <w:tmpl w:val="DDDCF4B4"/>
    <w:lvl w:ilvl="0">
      <w:start w:val="1"/>
      <w:numFmt w:val="upperRoman"/>
      <w:pStyle w:val="TRArt1"/>
      <w:suff w:val="space"/>
      <w:lvlText w:val="ARTICLE %1"/>
      <w:lvlJc w:val="left"/>
      <w:pPr>
        <w:ind w:left="4860" w:firstLine="0"/>
      </w:pPr>
      <w:rPr>
        <w:rFonts w:cs="Times New Roman" w:hint="default"/>
      </w:rPr>
    </w:lvl>
    <w:lvl w:ilvl="1">
      <w:start w:val="1"/>
      <w:numFmt w:val="upperLetter"/>
      <w:pStyle w:val="TRArt2"/>
      <w:lvlText w:val="%2."/>
      <w:lvlJc w:val="left"/>
      <w:pPr>
        <w:tabs>
          <w:tab w:val="num" w:pos="720"/>
        </w:tabs>
        <w:ind w:left="0" w:firstLine="720"/>
      </w:pPr>
      <w:rPr>
        <w:rFonts w:cs="Times New Roman" w:hint="default"/>
      </w:rPr>
    </w:lvl>
    <w:lvl w:ilvl="2">
      <w:start w:val="1"/>
      <w:numFmt w:val="decimal"/>
      <w:pStyle w:val="TRArt3"/>
      <w:lvlText w:val="%3."/>
      <w:lvlJc w:val="left"/>
      <w:pPr>
        <w:tabs>
          <w:tab w:val="num" w:pos="2160"/>
        </w:tabs>
        <w:ind w:left="0" w:firstLine="1440"/>
      </w:pPr>
      <w:rPr>
        <w:rFonts w:cs="Times New Roman" w:hint="default"/>
      </w:rPr>
    </w:lvl>
    <w:lvl w:ilvl="3">
      <w:start w:val="1"/>
      <w:numFmt w:val="decimal"/>
      <w:pStyle w:val="TRArt3B"/>
      <w:lvlText w:val="%4."/>
      <w:lvlJc w:val="left"/>
      <w:pPr>
        <w:tabs>
          <w:tab w:val="num" w:pos="2160"/>
        </w:tabs>
        <w:ind w:left="0" w:firstLine="1440"/>
      </w:pPr>
      <w:rPr>
        <w:rFonts w:cs="Times New Roman" w:hint="default"/>
      </w:rPr>
    </w:lvl>
    <w:lvl w:ilvl="4">
      <w:start w:val="1"/>
      <w:numFmt w:val="lowerLetter"/>
      <w:pStyle w:val="TRArt4B"/>
      <w:lvlText w:val="%5."/>
      <w:lvlJc w:val="left"/>
      <w:pPr>
        <w:tabs>
          <w:tab w:val="num" w:pos="2880"/>
        </w:tabs>
        <w:ind w:left="0" w:firstLine="2160"/>
      </w:pPr>
      <w:rPr>
        <w:rFonts w:cs="Times New Roman" w:hint="default"/>
      </w:rPr>
    </w:lvl>
    <w:lvl w:ilvl="5">
      <w:start w:val="1"/>
      <w:numFmt w:val="lowerRoman"/>
      <w:pStyle w:val="TRArt5B"/>
      <w:lvlText w:val="%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22" w15:restartNumberingAfterBreak="0">
    <w:nsid w:val="22316699"/>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3" w15:restartNumberingAfterBreak="0">
    <w:nsid w:val="293E7D24"/>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4" w15:restartNumberingAfterBreak="0">
    <w:nsid w:val="2B2C6DE9"/>
    <w:multiLevelType w:val="hybridMultilevel"/>
    <w:tmpl w:val="28549222"/>
    <w:lvl w:ilvl="0" w:tplc="326819FE">
      <w:start w:val="1"/>
      <w:numFmt w:val="bullet"/>
      <w:pStyle w:val="TRMemBullet"/>
      <w:lvlText w:val=""/>
      <w:lvlJc w:val="left"/>
      <w:pPr>
        <w:tabs>
          <w:tab w:val="num" w:pos="720"/>
        </w:tabs>
        <w:ind w:left="720" w:hanging="360"/>
      </w:pPr>
      <w:rPr>
        <w:rFonts w:ascii="Symbol" w:hAnsi="Symbol" w:hint="default"/>
      </w:rPr>
    </w:lvl>
    <w:lvl w:ilvl="1" w:tplc="9388323A">
      <w:start w:val="1"/>
      <w:numFmt w:val="bullet"/>
      <w:lvlText w:val="o"/>
      <w:lvlJc w:val="left"/>
      <w:pPr>
        <w:tabs>
          <w:tab w:val="num" w:pos="1440"/>
        </w:tabs>
        <w:ind w:left="1440" w:hanging="360"/>
      </w:pPr>
      <w:rPr>
        <w:rFonts w:ascii="Courier New" w:hAnsi="Courier New" w:hint="default"/>
      </w:rPr>
    </w:lvl>
    <w:lvl w:ilvl="2" w:tplc="5D829B70">
      <w:start w:val="1"/>
      <w:numFmt w:val="bullet"/>
      <w:lvlText w:val=""/>
      <w:lvlJc w:val="left"/>
      <w:pPr>
        <w:tabs>
          <w:tab w:val="num" w:pos="2160"/>
        </w:tabs>
        <w:ind w:left="2160" w:hanging="360"/>
      </w:pPr>
      <w:rPr>
        <w:rFonts w:ascii="Wingdings" w:hAnsi="Wingdings" w:hint="default"/>
      </w:rPr>
    </w:lvl>
    <w:lvl w:ilvl="3" w:tplc="9432A90A">
      <w:start w:val="1"/>
      <w:numFmt w:val="bullet"/>
      <w:lvlText w:val=""/>
      <w:lvlJc w:val="left"/>
      <w:pPr>
        <w:tabs>
          <w:tab w:val="num" w:pos="2880"/>
        </w:tabs>
        <w:ind w:left="2880" w:hanging="360"/>
      </w:pPr>
      <w:rPr>
        <w:rFonts w:ascii="Symbol" w:hAnsi="Symbol" w:hint="default"/>
      </w:rPr>
    </w:lvl>
    <w:lvl w:ilvl="4" w:tplc="81FAD8AC">
      <w:start w:val="1"/>
      <w:numFmt w:val="bullet"/>
      <w:lvlText w:val="o"/>
      <w:lvlJc w:val="left"/>
      <w:pPr>
        <w:tabs>
          <w:tab w:val="num" w:pos="3600"/>
        </w:tabs>
        <w:ind w:left="3600" w:hanging="360"/>
      </w:pPr>
      <w:rPr>
        <w:rFonts w:ascii="Courier New" w:hAnsi="Courier New" w:hint="default"/>
      </w:rPr>
    </w:lvl>
    <w:lvl w:ilvl="5" w:tplc="C624057E">
      <w:start w:val="1"/>
      <w:numFmt w:val="bullet"/>
      <w:lvlText w:val=""/>
      <w:lvlJc w:val="left"/>
      <w:pPr>
        <w:tabs>
          <w:tab w:val="num" w:pos="4320"/>
        </w:tabs>
        <w:ind w:left="4320" w:hanging="360"/>
      </w:pPr>
      <w:rPr>
        <w:rFonts w:ascii="Wingdings" w:hAnsi="Wingdings" w:hint="default"/>
      </w:rPr>
    </w:lvl>
    <w:lvl w:ilvl="6" w:tplc="F47E4708">
      <w:start w:val="1"/>
      <w:numFmt w:val="bullet"/>
      <w:lvlText w:val=""/>
      <w:lvlJc w:val="left"/>
      <w:pPr>
        <w:tabs>
          <w:tab w:val="num" w:pos="5040"/>
        </w:tabs>
        <w:ind w:left="5040" w:hanging="360"/>
      </w:pPr>
      <w:rPr>
        <w:rFonts w:ascii="Symbol" w:hAnsi="Symbol" w:hint="default"/>
      </w:rPr>
    </w:lvl>
    <w:lvl w:ilvl="7" w:tplc="84BED96E">
      <w:start w:val="1"/>
      <w:numFmt w:val="bullet"/>
      <w:lvlText w:val="o"/>
      <w:lvlJc w:val="left"/>
      <w:pPr>
        <w:tabs>
          <w:tab w:val="num" w:pos="5760"/>
        </w:tabs>
        <w:ind w:left="5760" w:hanging="360"/>
      </w:pPr>
      <w:rPr>
        <w:rFonts w:ascii="Courier New" w:hAnsi="Courier New" w:hint="default"/>
      </w:rPr>
    </w:lvl>
    <w:lvl w:ilvl="8" w:tplc="F6B8B38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ED96D80"/>
    <w:multiLevelType w:val="hybridMultilevel"/>
    <w:tmpl w:val="7B8AF884"/>
    <w:lvl w:ilvl="0" w:tplc="DE82B30A">
      <w:start w:val="1"/>
      <w:numFmt w:val="bullet"/>
      <w:pStyle w:val="TRListNoNum"/>
      <w:lvlText w:val=""/>
      <w:lvlJc w:val="left"/>
      <w:pPr>
        <w:ind w:left="2880" w:hanging="360"/>
      </w:pPr>
      <w:rPr>
        <w:rFonts w:ascii="Symbol" w:hAnsi="Symbol" w:hint="default"/>
      </w:rPr>
    </w:lvl>
    <w:lvl w:ilvl="1" w:tplc="32961DEC">
      <w:start w:val="1"/>
      <w:numFmt w:val="bullet"/>
      <w:lvlText w:val="o"/>
      <w:lvlJc w:val="left"/>
      <w:pPr>
        <w:ind w:left="3600" w:hanging="360"/>
      </w:pPr>
      <w:rPr>
        <w:rFonts w:ascii="Courier New" w:hAnsi="Courier New" w:hint="default"/>
      </w:rPr>
    </w:lvl>
    <w:lvl w:ilvl="2" w:tplc="6666B016">
      <w:start w:val="1"/>
      <w:numFmt w:val="bullet"/>
      <w:lvlText w:val=""/>
      <w:lvlJc w:val="left"/>
      <w:pPr>
        <w:ind w:left="4320" w:hanging="360"/>
      </w:pPr>
      <w:rPr>
        <w:rFonts w:ascii="Wingdings" w:hAnsi="Wingdings" w:hint="default"/>
      </w:rPr>
    </w:lvl>
    <w:lvl w:ilvl="3" w:tplc="C6DEE7C4">
      <w:start w:val="1"/>
      <w:numFmt w:val="bullet"/>
      <w:lvlText w:val=""/>
      <w:lvlJc w:val="left"/>
      <w:pPr>
        <w:ind w:left="5040" w:hanging="360"/>
      </w:pPr>
      <w:rPr>
        <w:rFonts w:ascii="Symbol" w:hAnsi="Symbol" w:hint="default"/>
      </w:rPr>
    </w:lvl>
    <w:lvl w:ilvl="4" w:tplc="CB82D524">
      <w:start w:val="1"/>
      <w:numFmt w:val="bullet"/>
      <w:lvlText w:val="o"/>
      <w:lvlJc w:val="left"/>
      <w:pPr>
        <w:ind w:left="5760" w:hanging="360"/>
      </w:pPr>
      <w:rPr>
        <w:rFonts w:ascii="Courier New" w:hAnsi="Courier New" w:hint="default"/>
      </w:rPr>
    </w:lvl>
    <w:lvl w:ilvl="5" w:tplc="7BDC1656">
      <w:start w:val="1"/>
      <w:numFmt w:val="bullet"/>
      <w:lvlText w:val=""/>
      <w:lvlJc w:val="left"/>
      <w:pPr>
        <w:ind w:left="6480" w:hanging="360"/>
      </w:pPr>
      <w:rPr>
        <w:rFonts w:ascii="Wingdings" w:hAnsi="Wingdings" w:hint="default"/>
      </w:rPr>
    </w:lvl>
    <w:lvl w:ilvl="6" w:tplc="2B129C28">
      <w:start w:val="1"/>
      <w:numFmt w:val="bullet"/>
      <w:lvlText w:val=""/>
      <w:lvlJc w:val="left"/>
      <w:pPr>
        <w:ind w:left="7200" w:hanging="360"/>
      </w:pPr>
      <w:rPr>
        <w:rFonts w:ascii="Symbol" w:hAnsi="Symbol" w:hint="default"/>
      </w:rPr>
    </w:lvl>
    <w:lvl w:ilvl="7" w:tplc="11961ACE">
      <w:start w:val="1"/>
      <w:numFmt w:val="bullet"/>
      <w:lvlText w:val="o"/>
      <w:lvlJc w:val="left"/>
      <w:pPr>
        <w:ind w:left="7920" w:hanging="360"/>
      </w:pPr>
      <w:rPr>
        <w:rFonts w:ascii="Courier New" w:hAnsi="Courier New" w:hint="default"/>
      </w:rPr>
    </w:lvl>
    <w:lvl w:ilvl="8" w:tplc="AF26CA4C">
      <w:start w:val="1"/>
      <w:numFmt w:val="bullet"/>
      <w:lvlText w:val=""/>
      <w:lvlJc w:val="left"/>
      <w:pPr>
        <w:ind w:left="8640" w:hanging="360"/>
      </w:pPr>
      <w:rPr>
        <w:rFonts w:ascii="Wingdings" w:hAnsi="Wingdings" w:hint="default"/>
      </w:rPr>
    </w:lvl>
  </w:abstractNum>
  <w:abstractNum w:abstractNumId="26" w15:restartNumberingAfterBreak="0">
    <w:nsid w:val="2FF335AA"/>
    <w:multiLevelType w:val="hybridMultilevel"/>
    <w:tmpl w:val="AAD4F20C"/>
    <w:lvl w:ilvl="0" w:tplc="51AC9FA2">
      <w:start w:val="1"/>
      <w:numFmt w:val="decimal"/>
      <w:pStyle w:val="TRListNum"/>
      <w:lvlText w:val="%1."/>
      <w:lvlJc w:val="left"/>
      <w:pPr>
        <w:ind w:left="1800" w:hanging="360"/>
      </w:pPr>
      <w:rPr>
        <w:rFonts w:cs="Times New Roman"/>
      </w:rPr>
    </w:lvl>
    <w:lvl w:ilvl="1" w:tplc="A564955C">
      <w:start w:val="1"/>
      <w:numFmt w:val="lowerLetter"/>
      <w:lvlText w:val="%2."/>
      <w:lvlJc w:val="left"/>
      <w:pPr>
        <w:ind w:left="2520" w:hanging="360"/>
      </w:pPr>
      <w:rPr>
        <w:rFonts w:cs="Times New Roman"/>
      </w:rPr>
    </w:lvl>
    <w:lvl w:ilvl="2" w:tplc="91CE21D0">
      <w:start w:val="1"/>
      <w:numFmt w:val="lowerRoman"/>
      <w:lvlText w:val="%3."/>
      <w:lvlJc w:val="right"/>
      <w:pPr>
        <w:ind w:left="3240" w:hanging="180"/>
      </w:pPr>
      <w:rPr>
        <w:rFonts w:cs="Times New Roman"/>
      </w:rPr>
    </w:lvl>
    <w:lvl w:ilvl="3" w:tplc="AD369E1C">
      <w:start w:val="1"/>
      <w:numFmt w:val="decimal"/>
      <w:lvlText w:val="%4."/>
      <w:lvlJc w:val="left"/>
      <w:pPr>
        <w:ind w:left="3960" w:hanging="360"/>
      </w:pPr>
      <w:rPr>
        <w:rFonts w:cs="Times New Roman"/>
      </w:rPr>
    </w:lvl>
    <w:lvl w:ilvl="4" w:tplc="1C88155C">
      <w:start w:val="1"/>
      <w:numFmt w:val="lowerLetter"/>
      <w:lvlText w:val="%5."/>
      <w:lvlJc w:val="left"/>
      <w:pPr>
        <w:ind w:left="4680" w:hanging="360"/>
      </w:pPr>
      <w:rPr>
        <w:rFonts w:cs="Times New Roman"/>
      </w:rPr>
    </w:lvl>
    <w:lvl w:ilvl="5" w:tplc="C512D2D6">
      <w:start w:val="1"/>
      <w:numFmt w:val="lowerRoman"/>
      <w:lvlText w:val="%6."/>
      <w:lvlJc w:val="right"/>
      <w:pPr>
        <w:ind w:left="5400" w:hanging="180"/>
      </w:pPr>
      <w:rPr>
        <w:rFonts w:cs="Times New Roman"/>
      </w:rPr>
    </w:lvl>
    <w:lvl w:ilvl="6" w:tplc="EA149C32">
      <w:start w:val="1"/>
      <w:numFmt w:val="decimal"/>
      <w:lvlText w:val="%7."/>
      <w:lvlJc w:val="left"/>
      <w:pPr>
        <w:ind w:left="6120" w:hanging="360"/>
      </w:pPr>
      <w:rPr>
        <w:rFonts w:cs="Times New Roman"/>
      </w:rPr>
    </w:lvl>
    <w:lvl w:ilvl="7" w:tplc="CFC43E08">
      <w:start w:val="1"/>
      <w:numFmt w:val="lowerLetter"/>
      <w:lvlText w:val="%8."/>
      <w:lvlJc w:val="left"/>
      <w:pPr>
        <w:ind w:left="6840" w:hanging="360"/>
      </w:pPr>
      <w:rPr>
        <w:rFonts w:cs="Times New Roman"/>
      </w:rPr>
    </w:lvl>
    <w:lvl w:ilvl="8" w:tplc="19ECBBF0">
      <w:start w:val="1"/>
      <w:numFmt w:val="lowerRoman"/>
      <w:lvlText w:val="%9."/>
      <w:lvlJc w:val="right"/>
      <w:pPr>
        <w:ind w:left="7560" w:hanging="180"/>
      </w:pPr>
      <w:rPr>
        <w:rFonts w:cs="Times New Roman"/>
      </w:rPr>
    </w:lvl>
  </w:abstractNum>
  <w:abstractNum w:abstractNumId="27" w15:restartNumberingAfterBreak="0">
    <w:nsid w:val="33422844"/>
    <w:multiLevelType w:val="multilevel"/>
    <w:tmpl w:val="41F231F2"/>
    <w:lvl w:ilvl="0">
      <w:start w:val="1"/>
      <w:numFmt w:val="upperRoman"/>
      <w:suff w:val="space"/>
      <w:lvlText w:val="ARTICLE %1"/>
      <w:lvlJc w:val="left"/>
      <w:pPr>
        <w:ind w:left="0" w:firstLine="0"/>
      </w:pPr>
      <w:rPr>
        <w:rFonts w:cs="Times New Roman" w:hint="default"/>
      </w:rPr>
    </w:lvl>
    <w:lvl w:ilvl="1">
      <w:start w:val="1"/>
      <w:numFmt w:val="upperLetter"/>
      <w:lvlText w:val="%2."/>
      <w:lvlJc w:val="left"/>
      <w:pPr>
        <w:tabs>
          <w:tab w:val="num" w:pos="720"/>
        </w:tabs>
        <w:ind w:left="0" w:firstLine="720"/>
      </w:pPr>
      <w:rPr>
        <w:rFonts w:cs="Times New Roman" w:hint="default"/>
      </w:rPr>
    </w:lvl>
    <w:lvl w:ilvl="2">
      <w:start w:val="1"/>
      <w:numFmt w:val="decimal"/>
      <w:lvlText w:val="%3."/>
      <w:lvlJc w:val="left"/>
      <w:pPr>
        <w:tabs>
          <w:tab w:val="num" w:pos="720"/>
        </w:tabs>
        <w:ind w:left="0" w:firstLine="1440"/>
      </w:pPr>
      <w:rPr>
        <w:rFonts w:cs="Times New Roman" w:hint="default"/>
      </w:rPr>
    </w:lvl>
    <w:lvl w:ilvl="3">
      <w:start w:val="1"/>
      <w:numFmt w:val="decimal"/>
      <w:lvlText w:val="%4."/>
      <w:lvlJc w:val="left"/>
      <w:pPr>
        <w:tabs>
          <w:tab w:val="num" w:pos="720"/>
        </w:tabs>
        <w:ind w:left="0" w:firstLine="1440"/>
      </w:pPr>
      <w:rPr>
        <w:rFonts w:cs="Times New Roman" w:hint="default"/>
      </w:rPr>
    </w:lvl>
    <w:lvl w:ilvl="4">
      <w:start w:val="1"/>
      <w:numFmt w:val="lowerLetter"/>
      <w:lvlText w:val="%5."/>
      <w:lvlJc w:val="left"/>
      <w:pPr>
        <w:tabs>
          <w:tab w:val="num" w:pos="2160"/>
        </w:tabs>
        <w:ind w:left="0" w:firstLine="2160"/>
      </w:pPr>
      <w:rPr>
        <w:rFonts w:cs="Times New Roman" w:hint="default"/>
      </w:rPr>
    </w:lvl>
    <w:lvl w:ilvl="5">
      <w:start w:val="1"/>
      <w:numFmt w:val="lowerRoman"/>
      <w:lvlText w:val="%6."/>
      <w:lvlJc w:val="left"/>
      <w:pPr>
        <w:tabs>
          <w:tab w:val="num" w:pos="720"/>
        </w:tabs>
        <w:ind w:left="0"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8"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9" w15:restartNumberingAfterBreak="0">
    <w:nsid w:val="399A7EE9"/>
    <w:multiLevelType w:val="hybridMultilevel"/>
    <w:tmpl w:val="F8A2F39A"/>
    <w:lvl w:ilvl="0" w:tplc="A3903776">
      <w:start w:val="1"/>
      <w:numFmt w:val="bullet"/>
      <w:pStyle w:val="TRLtrBodyBullet"/>
      <w:lvlText w:val=""/>
      <w:lvlJc w:val="left"/>
      <w:pPr>
        <w:ind w:left="720" w:hanging="360"/>
      </w:pPr>
      <w:rPr>
        <w:rFonts w:ascii="Symbol" w:hAnsi="Symbol" w:hint="default"/>
      </w:rPr>
    </w:lvl>
    <w:lvl w:ilvl="1" w:tplc="16FE82DA">
      <w:start w:val="1"/>
      <w:numFmt w:val="bullet"/>
      <w:lvlText w:val="o"/>
      <w:lvlJc w:val="left"/>
      <w:pPr>
        <w:ind w:left="1440" w:hanging="360"/>
      </w:pPr>
      <w:rPr>
        <w:rFonts w:ascii="Courier New" w:hAnsi="Courier New" w:hint="default"/>
      </w:rPr>
    </w:lvl>
    <w:lvl w:ilvl="2" w:tplc="69BA6F86">
      <w:start w:val="1"/>
      <w:numFmt w:val="bullet"/>
      <w:lvlText w:val=""/>
      <w:lvlJc w:val="left"/>
      <w:pPr>
        <w:ind w:left="2160" w:hanging="360"/>
      </w:pPr>
      <w:rPr>
        <w:rFonts w:ascii="Wingdings" w:hAnsi="Wingdings" w:hint="default"/>
      </w:rPr>
    </w:lvl>
    <w:lvl w:ilvl="3" w:tplc="E35A7B74">
      <w:start w:val="1"/>
      <w:numFmt w:val="bullet"/>
      <w:lvlText w:val=""/>
      <w:lvlJc w:val="left"/>
      <w:pPr>
        <w:ind w:left="2880" w:hanging="360"/>
      </w:pPr>
      <w:rPr>
        <w:rFonts w:ascii="Symbol" w:hAnsi="Symbol" w:hint="default"/>
      </w:rPr>
    </w:lvl>
    <w:lvl w:ilvl="4" w:tplc="AA04FDFA">
      <w:start w:val="1"/>
      <w:numFmt w:val="bullet"/>
      <w:lvlText w:val="o"/>
      <w:lvlJc w:val="left"/>
      <w:pPr>
        <w:ind w:left="3600" w:hanging="360"/>
      </w:pPr>
      <w:rPr>
        <w:rFonts w:ascii="Courier New" w:hAnsi="Courier New" w:hint="default"/>
      </w:rPr>
    </w:lvl>
    <w:lvl w:ilvl="5" w:tplc="027A59A0">
      <w:start w:val="1"/>
      <w:numFmt w:val="bullet"/>
      <w:lvlText w:val=""/>
      <w:lvlJc w:val="left"/>
      <w:pPr>
        <w:ind w:left="4320" w:hanging="360"/>
      </w:pPr>
      <w:rPr>
        <w:rFonts w:ascii="Wingdings" w:hAnsi="Wingdings" w:hint="default"/>
      </w:rPr>
    </w:lvl>
    <w:lvl w:ilvl="6" w:tplc="CB224B9A">
      <w:start w:val="1"/>
      <w:numFmt w:val="bullet"/>
      <w:lvlText w:val=""/>
      <w:lvlJc w:val="left"/>
      <w:pPr>
        <w:ind w:left="5040" w:hanging="360"/>
      </w:pPr>
      <w:rPr>
        <w:rFonts w:ascii="Symbol" w:hAnsi="Symbol" w:hint="default"/>
      </w:rPr>
    </w:lvl>
    <w:lvl w:ilvl="7" w:tplc="D048DF4A">
      <w:start w:val="1"/>
      <w:numFmt w:val="bullet"/>
      <w:lvlText w:val="o"/>
      <w:lvlJc w:val="left"/>
      <w:pPr>
        <w:ind w:left="5760" w:hanging="360"/>
      </w:pPr>
      <w:rPr>
        <w:rFonts w:ascii="Courier New" w:hAnsi="Courier New" w:hint="default"/>
      </w:rPr>
    </w:lvl>
    <w:lvl w:ilvl="8" w:tplc="B65ED4F6">
      <w:start w:val="1"/>
      <w:numFmt w:val="bullet"/>
      <w:lvlText w:val=""/>
      <w:lvlJc w:val="left"/>
      <w:pPr>
        <w:ind w:left="6480" w:hanging="360"/>
      </w:pPr>
      <w:rPr>
        <w:rFonts w:ascii="Wingdings" w:hAnsi="Wingdings" w:hint="default"/>
      </w:rPr>
    </w:lvl>
  </w:abstractNum>
  <w:abstractNum w:abstractNumId="30" w15:restartNumberingAfterBreak="0">
    <w:nsid w:val="3D970C09"/>
    <w:multiLevelType w:val="hybridMultilevel"/>
    <w:tmpl w:val="1172ACB8"/>
    <w:lvl w:ilvl="0" w:tplc="8E88A496">
      <w:start w:val="1"/>
      <w:numFmt w:val="decimal"/>
      <w:pStyle w:val="TRAgr3"/>
      <w:lvlText w:val="%1."/>
      <w:lvlJc w:val="left"/>
      <w:pPr>
        <w:ind w:left="720" w:hanging="360"/>
      </w:pPr>
      <w:rPr>
        <w:rFonts w:hint="default"/>
      </w:rPr>
    </w:lvl>
    <w:lvl w:ilvl="1" w:tplc="855C7996" w:tentative="1">
      <w:start w:val="1"/>
      <w:numFmt w:val="lowerLetter"/>
      <w:lvlText w:val="%2."/>
      <w:lvlJc w:val="left"/>
      <w:pPr>
        <w:ind w:left="1440" w:hanging="360"/>
      </w:pPr>
    </w:lvl>
    <w:lvl w:ilvl="2" w:tplc="E3F49452" w:tentative="1">
      <w:start w:val="1"/>
      <w:numFmt w:val="lowerRoman"/>
      <w:lvlText w:val="%3."/>
      <w:lvlJc w:val="right"/>
      <w:pPr>
        <w:ind w:left="2160" w:hanging="180"/>
      </w:pPr>
    </w:lvl>
    <w:lvl w:ilvl="3" w:tplc="9BC6635C" w:tentative="1">
      <w:start w:val="1"/>
      <w:numFmt w:val="decimal"/>
      <w:lvlText w:val="%4."/>
      <w:lvlJc w:val="left"/>
      <w:pPr>
        <w:ind w:left="2880" w:hanging="360"/>
      </w:pPr>
    </w:lvl>
    <w:lvl w:ilvl="4" w:tplc="30C6A3C6" w:tentative="1">
      <w:start w:val="1"/>
      <w:numFmt w:val="lowerLetter"/>
      <w:lvlText w:val="%5."/>
      <w:lvlJc w:val="left"/>
      <w:pPr>
        <w:ind w:left="3600" w:hanging="360"/>
      </w:pPr>
    </w:lvl>
    <w:lvl w:ilvl="5" w:tplc="8C52C006" w:tentative="1">
      <w:start w:val="1"/>
      <w:numFmt w:val="lowerRoman"/>
      <w:lvlText w:val="%6."/>
      <w:lvlJc w:val="right"/>
      <w:pPr>
        <w:ind w:left="4320" w:hanging="180"/>
      </w:pPr>
    </w:lvl>
    <w:lvl w:ilvl="6" w:tplc="43A686C4" w:tentative="1">
      <w:start w:val="1"/>
      <w:numFmt w:val="decimal"/>
      <w:lvlText w:val="%7."/>
      <w:lvlJc w:val="left"/>
      <w:pPr>
        <w:ind w:left="5040" w:hanging="360"/>
      </w:pPr>
    </w:lvl>
    <w:lvl w:ilvl="7" w:tplc="750A7334" w:tentative="1">
      <w:start w:val="1"/>
      <w:numFmt w:val="lowerLetter"/>
      <w:lvlText w:val="%8."/>
      <w:lvlJc w:val="left"/>
      <w:pPr>
        <w:ind w:left="5760" w:hanging="360"/>
      </w:pPr>
    </w:lvl>
    <w:lvl w:ilvl="8" w:tplc="F37096DA" w:tentative="1">
      <w:start w:val="1"/>
      <w:numFmt w:val="lowerRoman"/>
      <w:lvlText w:val="%9."/>
      <w:lvlJc w:val="right"/>
      <w:pPr>
        <w:ind w:left="6480" w:hanging="180"/>
      </w:pPr>
    </w:lvl>
  </w:abstractNum>
  <w:abstractNum w:abstractNumId="31" w15:restartNumberingAfterBreak="0">
    <w:nsid w:val="44D67636"/>
    <w:multiLevelType w:val="multilevel"/>
    <w:tmpl w:val="275AFC2A"/>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2" w15:restartNumberingAfterBreak="0">
    <w:nsid w:val="456044B2"/>
    <w:multiLevelType w:val="multilevel"/>
    <w:tmpl w:val="275AFC2A"/>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3" w15:restartNumberingAfterBreak="0">
    <w:nsid w:val="47A9669A"/>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4"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35" w15:restartNumberingAfterBreak="0">
    <w:nsid w:val="58EA4DC2"/>
    <w:multiLevelType w:val="multilevel"/>
    <w:tmpl w:val="2F3EB50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6" w15:restartNumberingAfterBreak="0">
    <w:nsid w:val="61A94B0F"/>
    <w:multiLevelType w:val="hybridMultilevel"/>
    <w:tmpl w:val="4B22E868"/>
    <w:lvl w:ilvl="0" w:tplc="C91E3120">
      <w:start w:val="1"/>
      <w:numFmt w:val="upperLetter"/>
      <w:pStyle w:val="DFParaTitle2Form"/>
      <w:lvlText w:val="%1."/>
      <w:lvlJc w:val="left"/>
      <w:pPr>
        <w:ind w:left="720" w:hanging="360"/>
      </w:pPr>
      <w:rPr>
        <w:rFonts w:hint="default"/>
      </w:rPr>
    </w:lvl>
    <w:lvl w:ilvl="1" w:tplc="0EFC3B0C" w:tentative="1">
      <w:start w:val="1"/>
      <w:numFmt w:val="lowerLetter"/>
      <w:lvlText w:val="%2."/>
      <w:lvlJc w:val="left"/>
      <w:pPr>
        <w:ind w:left="1440" w:hanging="360"/>
      </w:pPr>
    </w:lvl>
    <w:lvl w:ilvl="2" w:tplc="B0C05806" w:tentative="1">
      <w:start w:val="1"/>
      <w:numFmt w:val="lowerRoman"/>
      <w:lvlText w:val="%3."/>
      <w:lvlJc w:val="right"/>
      <w:pPr>
        <w:ind w:left="2160" w:hanging="180"/>
      </w:pPr>
    </w:lvl>
    <w:lvl w:ilvl="3" w:tplc="6BD69140" w:tentative="1">
      <w:start w:val="1"/>
      <w:numFmt w:val="decimal"/>
      <w:lvlText w:val="%4."/>
      <w:lvlJc w:val="left"/>
      <w:pPr>
        <w:ind w:left="2880" w:hanging="360"/>
      </w:pPr>
    </w:lvl>
    <w:lvl w:ilvl="4" w:tplc="C644C5DE" w:tentative="1">
      <w:start w:val="1"/>
      <w:numFmt w:val="lowerLetter"/>
      <w:lvlText w:val="%5."/>
      <w:lvlJc w:val="left"/>
      <w:pPr>
        <w:ind w:left="3600" w:hanging="360"/>
      </w:pPr>
    </w:lvl>
    <w:lvl w:ilvl="5" w:tplc="713C9554" w:tentative="1">
      <w:start w:val="1"/>
      <w:numFmt w:val="lowerRoman"/>
      <w:lvlText w:val="%6."/>
      <w:lvlJc w:val="right"/>
      <w:pPr>
        <w:ind w:left="4320" w:hanging="180"/>
      </w:pPr>
    </w:lvl>
    <w:lvl w:ilvl="6" w:tplc="6352D772" w:tentative="1">
      <w:start w:val="1"/>
      <w:numFmt w:val="decimal"/>
      <w:lvlText w:val="%7."/>
      <w:lvlJc w:val="left"/>
      <w:pPr>
        <w:ind w:left="5040" w:hanging="360"/>
      </w:pPr>
    </w:lvl>
    <w:lvl w:ilvl="7" w:tplc="A75C19FE" w:tentative="1">
      <w:start w:val="1"/>
      <w:numFmt w:val="lowerLetter"/>
      <w:lvlText w:val="%8."/>
      <w:lvlJc w:val="left"/>
      <w:pPr>
        <w:ind w:left="5760" w:hanging="360"/>
      </w:pPr>
    </w:lvl>
    <w:lvl w:ilvl="8" w:tplc="75CC9740" w:tentative="1">
      <w:start w:val="1"/>
      <w:numFmt w:val="lowerRoman"/>
      <w:lvlText w:val="%9."/>
      <w:lvlJc w:val="right"/>
      <w:pPr>
        <w:ind w:left="6480" w:hanging="180"/>
      </w:pPr>
    </w:lvl>
  </w:abstractNum>
  <w:abstractNum w:abstractNumId="37" w15:restartNumberingAfterBreak="0">
    <w:nsid w:val="67382C4A"/>
    <w:multiLevelType w:val="hybridMultilevel"/>
    <w:tmpl w:val="FA9A971E"/>
    <w:lvl w:ilvl="0" w:tplc="16D8C93A">
      <w:start w:val="1"/>
      <w:numFmt w:val="upperRoman"/>
      <w:pStyle w:val="DFParaTitle1Form"/>
      <w:lvlText w:val="%1."/>
      <w:lvlJc w:val="center"/>
      <w:pPr>
        <w:ind w:left="0" w:firstLine="0"/>
      </w:pPr>
      <w:rPr>
        <w:rFonts w:hint="default"/>
      </w:rPr>
    </w:lvl>
    <w:lvl w:ilvl="1" w:tplc="29B0CAE0" w:tentative="1">
      <w:start w:val="1"/>
      <w:numFmt w:val="lowerLetter"/>
      <w:lvlText w:val="%2."/>
      <w:lvlJc w:val="left"/>
      <w:pPr>
        <w:ind w:left="1440" w:hanging="360"/>
      </w:pPr>
    </w:lvl>
    <w:lvl w:ilvl="2" w:tplc="8F7C0AA2" w:tentative="1">
      <w:start w:val="1"/>
      <w:numFmt w:val="lowerRoman"/>
      <w:lvlText w:val="%3."/>
      <w:lvlJc w:val="right"/>
      <w:pPr>
        <w:ind w:left="2160" w:hanging="180"/>
      </w:pPr>
    </w:lvl>
    <w:lvl w:ilvl="3" w:tplc="379CD9CE" w:tentative="1">
      <w:start w:val="1"/>
      <w:numFmt w:val="decimal"/>
      <w:lvlText w:val="%4."/>
      <w:lvlJc w:val="left"/>
      <w:pPr>
        <w:ind w:left="2880" w:hanging="360"/>
      </w:pPr>
    </w:lvl>
    <w:lvl w:ilvl="4" w:tplc="49EC5E04" w:tentative="1">
      <w:start w:val="1"/>
      <w:numFmt w:val="lowerLetter"/>
      <w:lvlText w:val="%5."/>
      <w:lvlJc w:val="left"/>
      <w:pPr>
        <w:ind w:left="3600" w:hanging="360"/>
      </w:pPr>
    </w:lvl>
    <w:lvl w:ilvl="5" w:tplc="2D7077CA" w:tentative="1">
      <w:start w:val="1"/>
      <w:numFmt w:val="lowerRoman"/>
      <w:lvlText w:val="%6."/>
      <w:lvlJc w:val="right"/>
      <w:pPr>
        <w:ind w:left="4320" w:hanging="180"/>
      </w:pPr>
    </w:lvl>
    <w:lvl w:ilvl="6" w:tplc="1458C2F8" w:tentative="1">
      <w:start w:val="1"/>
      <w:numFmt w:val="decimal"/>
      <w:lvlText w:val="%7."/>
      <w:lvlJc w:val="left"/>
      <w:pPr>
        <w:ind w:left="5040" w:hanging="360"/>
      </w:pPr>
    </w:lvl>
    <w:lvl w:ilvl="7" w:tplc="2C4810E8" w:tentative="1">
      <w:start w:val="1"/>
      <w:numFmt w:val="lowerLetter"/>
      <w:lvlText w:val="%8."/>
      <w:lvlJc w:val="left"/>
      <w:pPr>
        <w:ind w:left="5760" w:hanging="360"/>
      </w:pPr>
    </w:lvl>
    <w:lvl w:ilvl="8" w:tplc="16609E78" w:tentative="1">
      <w:start w:val="1"/>
      <w:numFmt w:val="lowerRoman"/>
      <w:lvlText w:val="%9."/>
      <w:lvlJc w:val="right"/>
      <w:pPr>
        <w:ind w:left="6480" w:hanging="180"/>
      </w:pPr>
    </w:lvl>
  </w:abstractNum>
  <w:abstractNum w:abstractNumId="38" w15:restartNumberingAfterBreak="0">
    <w:nsid w:val="6CB82D51"/>
    <w:multiLevelType w:val="multilevel"/>
    <w:tmpl w:val="DEA4B2F2"/>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9" w15:restartNumberingAfterBreak="0">
    <w:nsid w:val="6DC91412"/>
    <w:multiLevelType w:val="multilevel"/>
    <w:tmpl w:val="4016F4CA"/>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0" w15:restartNumberingAfterBreak="0">
    <w:nsid w:val="6F8927D5"/>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1" w15:restartNumberingAfterBreak="0">
    <w:nsid w:val="718426DD"/>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2" w15:restartNumberingAfterBreak="0">
    <w:nsid w:val="73D03A91"/>
    <w:multiLevelType w:val="hybridMultilevel"/>
    <w:tmpl w:val="A61C15B0"/>
    <w:lvl w:ilvl="0" w:tplc="350C6AFE">
      <w:start w:val="1"/>
      <w:numFmt w:val="decimal"/>
      <w:pStyle w:val="TRLtrList"/>
      <w:lvlText w:val="%1."/>
      <w:lvlJc w:val="left"/>
      <w:pPr>
        <w:ind w:left="1440" w:hanging="360"/>
      </w:pPr>
      <w:rPr>
        <w:rFonts w:cs="Times New Roman"/>
      </w:rPr>
    </w:lvl>
    <w:lvl w:ilvl="1" w:tplc="0BF659E6">
      <w:start w:val="1"/>
      <w:numFmt w:val="lowerLetter"/>
      <w:lvlText w:val="%2."/>
      <w:lvlJc w:val="left"/>
      <w:pPr>
        <w:ind w:left="2160" w:hanging="360"/>
      </w:pPr>
      <w:rPr>
        <w:rFonts w:cs="Times New Roman"/>
      </w:rPr>
    </w:lvl>
    <w:lvl w:ilvl="2" w:tplc="4946553A">
      <w:start w:val="1"/>
      <w:numFmt w:val="lowerRoman"/>
      <w:lvlText w:val="%3."/>
      <w:lvlJc w:val="right"/>
      <w:pPr>
        <w:ind w:left="2880" w:hanging="180"/>
      </w:pPr>
      <w:rPr>
        <w:rFonts w:cs="Times New Roman"/>
      </w:rPr>
    </w:lvl>
    <w:lvl w:ilvl="3" w:tplc="10B8AE0A">
      <w:start w:val="1"/>
      <w:numFmt w:val="decimal"/>
      <w:lvlText w:val="%4."/>
      <w:lvlJc w:val="left"/>
      <w:pPr>
        <w:ind w:left="3600" w:hanging="360"/>
      </w:pPr>
      <w:rPr>
        <w:rFonts w:cs="Times New Roman"/>
      </w:rPr>
    </w:lvl>
    <w:lvl w:ilvl="4" w:tplc="62503742">
      <w:start w:val="1"/>
      <w:numFmt w:val="lowerLetter"/>
      <w:lvlText w:val="%5."/>
      <w:lvlJc w:val="left"/>
      <w:pPr>
        <w:ind w:left="4320" w:hanging="360"/>
      </w:pPr>
      <w:rPr>
        <w:rFonts w:cs="Times New Roman"/>
      </w:rPr>
    </w:lvl>
    <w:lvl w:ilvl="5" w:tplc="53EE3256">
      <w:start w:val="1"/>
      <w:numFmt w:val="lowerRoman"/>
      <w:lvlText w:val="%6."/>
      <w:lvlJc w:val="right"/>
      <w:pPr>
        <w:ind w:left="5040" w:hanging="180"/>
      </w:pPr>
      <w:rPr>
        <w:rFonts w:cs="Times New Roman"/>
      </w:rPr>
    </w:lvl>
    <w:lvl w:ilvl="6" w:tplc="6B1A48BA">
      <w:start w:val="1"/>
      <w:numFmt w:val="decimal"/>
      <w:lvlText w:val="%7."/>
      <w:lvlJc w:val="left"/>
      <w:pPr>
        <w:ind w:left="5760" w:hanging="360"/>
      </w:pPr>
      <w:rPr>
        <w:rFonts w:cs="Times New Roman"/>
      </w:rPr>
    </w:lvl>
    <w:lvl w:ilvl="7" w:tplc="651AF7F0">
      <w:start w:val="1"/>
      <w:numFmt w:val="lowerLetter"/>
      <w:lvlText w:val="%8."/>
      <w:lvlJc w:val="left"/>
      <w:pPr>
        <w:ind w:left="6480" w:hanging="360"/>
      </w:pPr>
      <w:rPr>
        <w:rFonts w:cs="Times New Roman"/>
      </w:rPr>
    </w:lvl>
    <w:lvl w:ilvl="8" w:tplc="5E4E2B82">
      <w:start w:val="1"/>
      <w:numFmt w:val="lowerRoman"/>
      <w:lvlText w:val="%9."/>
      <w:lvlJc w:val="right"/>
      <w:pPr>
        <w:ind w:left="7200" w:hanging="180"/>
      </w:pPr>
      <w:rPr>
        <w:rFonts w:cs="Times New Roman"/>
      </w:rPr>
    </w:lvl>
  </w:abstractNum>
  <w:abstractNum w:abstractNumId="43" w15:restartNumberingAfterBreak="0">
    <w:nsid w:val="765E467A"/>
    <w:multiLevelType w:val="multilevel"/>
    <w:tmpl w:val="275AFC2A"/>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4" w15:restartNumberingAfterBreak="0">
    <w:nsid w:val="76D64101"/>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5" w15:restartNumberingAfterBreak="0">
    <w:nsid w:val="78C322FC"/>
    <w:multiLevelType w:val="multilevel"/>
    <w:tmpl w:val="6F9E9F1E"/>
    <w:lvl w:ilvl="0">
      <w:start w:val="1"/>
      <w:numFmt w:val="upperRoman"/>
      <w:suff w:val="space"/>
      <w:lvlText w:val="ARTICLE %1"/>
      <w:lvlJc w:val="left"/>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6" w15:restartNumberingAfterBreak="0">
    <w:nsid w:val="79005343"/>
    <w:multiLevelType w:val="multilevel"/>
    <w:tmpl w:val="9D4A9AC6"/>
    <w:lvl w:ilvl="0">
      <w:start w:val="1"/>
      <w:numFmt w:val="upperLetter"/>
      <w:pStyle w:val="DFParaListForm"/>
      <w:lvlText w:val="%1."/>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abstractNum w:abstractNumId="47" w15:restartNumberingAfterBreak="0">
    <w:nsid w:val="7B233756"/>
    <w:multiLevelType w:val="multilevel"/>
    <w:tmpl w:val="9D8A5FE8"/>
    <w:lvl w:ilvl="0">
      <w:start w:val="1"/>
      <w:numFmt w:val="upperRoman"/>
      <w:suff w:val="space"/>
      <w:lvlText w:val="ARTICLE %1"/>
      <w:lvlJc w:val="center"/>
      <w:rPr>
        <w:rFonts w:cs="Times New Roman" w:hint="default"/>
      </w:rPr>
    </w:lvl>
    <w:lvl w:ilvl="1">
      <w:start w:val="1"/>
      <w:numFmt w:val="upperLetter"/>
      <w:lvlText w:val="%2."/>
      <w:lvlJc w:val="left"/>
      <w:pPr>
        <w:tabs>
          <w:tab w:val="num" w:pos="720"/>
        </w:tabs>
        <w:ind w:firstLine="720"/>
      </w:pPr>
      <w:rPr>
        <w:rFonts w:cs="Times New Roman" w:hint="default"/>
      </w:rPr>
    </w:lvl>
    <w:lvl w:ilvl="2">
      <w:start w:val="1"/>
      <w:numFmt w:val="decimal"/>
      <w:lvlText w:val="%3."/>
      <w:lvlJc w:val="left"/>
      <w:pPr>
        <w:tabs>
          <w:tab w:val="num" w:pos="720"/>
        </w:tabs>
        <w:ind w:firstLine="1440"/>
      </w:pPr>
      <w:rPr>
        <w:rFonts w:cs="Times New Roman" w:hint="default"/>
      </w:rPr>
    </w:lvl>
    <w:lvl w:ilvl="3">
      <w:start w:val="1"/>
      <w:numFmt w:val="decimal"/>
      <w:lvlText w:val="%4."/>
      <w:lvlJc w:val="left"/>
      <w:pPr>
        <w:tabs>
          <w:tab w:val="num" w:pos="720"/>
        </w:tabs>
        <w:ind w:firstLine="1440"/>
      </w:pPr>
      <w:rPr>
        <w:rFonts w:cs="Times New Roman" w:hint="default"/>
      </w:rPr>
    </w:lvl>
    <w:lvl w:ilvl="4">
      <w:start w:val="1"/>
      <w:numFmt w:val="lowerLetter"/>
      <w:lvlText w:val="%5."/>
      <w:lvlJc w:val="left"/>
      <w:pPr>
        <w:tabs>
          <w:tab w:val="num" w:pos="2160"/>
        </w:tabs>
        <w:ind w:firstLine="2160"/>
      </w:pPr>
      <w:rPr>
        <w:rFonts w:cs="Times New Roman" w:hint="default"/>
      </w:rPr>
    </w:lvl>
    <w:lvl w:ilvl="5">
      <w:start w:val="1"/>
      <w:numFmt w:val="lowerRoman"/>
      <w:lvlText w:val="%6."/>
      <w:lvlJc w:val="left"/>
      <w:pPr>
        <w:tabs>
          <w:tab w:val="num" w:pos="720"/>
        </w:tabs>
        <w:ind w:firstLine="288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48" w15:restartNumberingAfterBreak="0">
    <w:nsid w:val="7EAC5A58"/>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113139663">
    <w:abstractNumId w:val="24"/>
  </w:num>
  <w:num w:numId="2" w16cid:durableId="1674332475">
    <w:abstractNumId w:val="34"/>
  </w:num>
  <w:num w:numId="3" w16cid:durableId="1906984243">
    <w:abstractNumId w:val="25"/>
  </w:num>
  <w:num w:numId="4" w16cid:durableId="439642011">
    <w:abstractNumId w:val="26"/>
  </w:num>
  <w:num w:numId="5" w16cid:durableId="98910141">
    <w:abstractNumId w:val="29"/>
  </w:num>
  <w:num w:numId="6" w16cid:durableId="164562341">
    <w:abstractNumId w:val="12"/>
  </w:num>
  <w:num w:numId="7" w16cid:durableId="1065420171">
    <w:abstractNumId w:val="42"/>
  </w:num>
  <w:num w:numId="8" w16cid:durableId="669019799">
    <w:abstractNumId w:val="13"/>
  </w:num>
  <w:num w:numId="9" w16cid:durableId="1191843981">
    <w:abstractNumId w:val="10"/>
  </w:num>
  <w:num w:numId="10" w16cid:durableId="1463116834">
    <w:abstractNumId w:val="28"/>
  </w:num>
  <w:num w:numId="11" w16cid:durableId="5391671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4535776">
    <w:abstractNumId w:val="18"/>
  </w:num>
  <w:num w:numId="13" w16cid:durableId="1868442862">
    <w:abstractNumId w:val="19"/>
  </w:num>
  <w:num w:numId="14" w16cid:durableId="1678846425">
    <w:abstractNumId w:val="11"/>
  </w:num>
  <w:num w:numId="15" w16cid:durableId="236327948">
    <w:abstractNumId w:val="30"/>
  </w:num>
  <w:num w:numId="16" w16cid:durableId="129134632">
    <w:abstractNumId w:val="46"/>
  </w:num>
  <w:num w:numId="17" w16cid:durableId="1652981665">
    <w:abstractNumId w:val="21"/>
  </w:num>
  <w:num w:numId="18" w16cid:durableId="194777290">
    <w:abstractNumId w:val="37"/>
  </w:num>
  <w:num w:numId="19" w16cid:durableId="1188107340">
    <w:abstractNumId w:val="36"/>
  </w:num>
  <w:num w:numId="20" w16cid:durableId="445199087">
    <w:abstractNumId w:val="16"/>
  </w:num>
  <w:num w:numId="21" w16cid:durableId="20982143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6653369">
    <w:abstractNumId w:val="8"/>
  </w:num>
  <w:num w:numId="23" w16cid:durableId="9253783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00920506">
    <w:abstractNumId w:val="3"/>
  </w:num>
  <w:num w:numId="25" w16cid:durableId="1763140268">
    <w:abstractNumId w:val="0"/>
  </w:num>
  <w:num w:numId="26" w16cid:durableId="2340482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76375563">
    <w:abstractNumId w:val="27"/>
  </w:num>
  <w:num w:numId="28" w16cid:durableId="892230310">
    <w:abstractNumId w:val="24"/>
  </w:num>
  <w:num w:numId="29" w16cid:durableId="651257530">
    <w:abstractNumId w:val="9"/>
  </w:num>
  <w:num w:numId="30" w16cid:durableId="1911232455">
    <w:abstractNumId w:val="7"/>
  </w:num>
  <w:num w:numId="31" w16cid:durableId="527522348">
    <w:abstractNumId w:val="6"/>
  </w:num>
  <w:num w:numId="32" w16cid:durableId="603730411">
    <w:abstractNumId w:val="5"/>
  </w:num>
  <w:num w:numId="33" w16cid:durableId="2062628383">
    <w:abstractNumId w:val="4"/>
  </w:num>
  <w:num w:numId="34" w16cid:durableId="565577377">
    <w:abstractNumId w:val="8"/>
  </w:num>
  <w:num w:numId="35" w16cid:durableId="692611192">
    <w:abstractNumId w:val="3"/>
  </w:num>
  <w:num w:numId="36" w16cid:durableId="1430933687">
    <w:abstractNumId w:val="2"/>
  </w:num>
  <w:num w:numId="37" w16cid:durableId="2014674397">
    <w:abstractNumId w:val="1"/>
  </w:num>
  <w:num w:numId="38" w16cid:durableId="1499466738">
    <w:abstractNumId w:val="0"/>
  </w:num>
  <w:num w:numId="39" w16cid:durableId="2066834032">
    <w:abstractNumId w:val="43"/>
  </w:num>
  <w:num w:numId="40" w16cid:durableId="401296911">
    <w:abstractNumId w:val="31"/>
  </w:num>
  <w:num w:numId="41" w16cid:durableId="1002855108">
    <w:abstractNumId w:val="38"/>
  </w:num>
  <w:num w:numId="42" w16cid:durableId="446855190">
    <w:abstractNumId w:val="14"/>
  </w:num>
  <w:num w:numId="43" w16cid:durableId="8209701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66017002">
    <w:abstractNumId w:val="27"/>
  </w:num>
  <w:num w:numId="45" w16cid:durableId="1758987577">
    <w:abstractNumId w:val="27"/>
  </w:num>
  <w:num w:numId="46" w16cid:durableId="1720126373">
    <w:abstractNumId w:val="27"/>
  </w:num>
  <w:num w:numId="47" w16cid:durableId="17524348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92050685">
    <w:abstractNumId w:val="18"/>
  </w:num>
  <w:num w:numId="49" w16cid:durableId="975330731">
    <w:abstractNumId w:val="19"/>
  </w:num>
  <w:num w:numId="50" w16cid:durableId="1082340802">
    <w:abstractNumId w:val="11"/>
  </w:num>
  <w:num w:numId="51" w16cid:durableId="1218081550">
    <w:abstractNumId w:val="30"/>
  </w:num>
  <w:num w:numId="52" w16cid:durableId="123234388">
    <w:abstractNumId w:val="46"/>
  </w:num>
  <w:num w:numId="53" w16cid:durableId="1294678630">
    <w:abstractNumId w:val="21"/>
  </w:num>
  <w:num w:numId="54" w16cid:durableId="1496991791">
    <w:abstractNumId w:val="37"/>
  </w:num>
  <w:num w:numId="55" w16cid:durableId="7217673">
    <w:abstractNumId w:val="36"/>
  </w:num>
  <w:num w:numId="56" w16cid:durableId="1791241703">
    <w:abstractNumId w:val="16"/>
  </w:num>
  <w:num w:numId="57" w16cid:durableId="14759460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811710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26028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59303637">
    <w:abstractNumId w:val="21"/>
  </w:num>
  <w:num w:numId="61" w16cid:durableId="988557196">
    <w:abstractNumId w:val="21"/>
  </w:num>
  <w:num w:numId="62" w16cid:durableId="1493448297">
    <w:abstractNumId w:val="21"/>
  </w:num>
  <w:num w:numId="63" w16cid:durableId="1858695881">
    <w:abstractNumId w:val="21"/>
  </w:num>
  <w:num w:numId="64" w16cid:durableId="1204440220">
    <w:abstractNumId w:val="21"/>
  </w:num>
  <w:num w:numId="65" w16cid:durableId="1011109361">
    <w:abstractNumId w:val="27"/>
  </w:num>
  <w:num w:numId="66" w16cid:durableId="122548989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76263173">
    <w:abstractNumId w:val="20"/>
  </w:num>
  <w:num w:numId="68" w16cid:durableId="500513336">
    <w:abstractNumId w:val="24"/>
  </w:num>
  <w:num w:numId="69" w16cid:durableId="477037724">
    <w:abstractNumId w:val="9"/>
  </w:num>
  <w:num w:numId="70" w16cid:durableId="1507860148">
    <w:abstractNumId w:val="7"/>
  </w:num>
  <w:num w:numId="71" w16cid:durableId="409817060">
    <w:abstractNumId w:val="6"/>
  </w:num>
  <w:num w:numId="72" w16cid:durableId="763064943">
    <w:abstractNumId w:val="5"/>
  </w:num>
  <w:num w:numId="73" w16cid:durableId="754088394">
    <w:abstractNumId w:val="4"/>
  </w:num>
  <w:num w:numId="74" w16cid:durableId="182860498">
    <w:abstractNumId w:val="8"/>
  </w:num>
  <w:num w:numId="75" w16cid:durableId="1817991353">
    <w:abstractNumId w:val="3"/>
  </w:num>
  <w:num w:numId="76" w16cid:durableId="2088526520">
    <w:abstractNumId w:val="2"/>
  </w:num>
  <w:num w:numId="77" w16cid:durableId="983777991">
    <w:abstractNumId w:val="1"/>
  </w:num>
  <w:num w:numId="78" w16cid:durableId="1904634782">
    <w:abstractNumId w:val="0"/>
  </w:num>
  <w:num w:numId="79" w16cid:durableId="1143890985">
    <w:abstractNumId w:val="43"/>
  </w:num>
  <w:num w:numId="80" w16cid:durableId="1267276619">
    <w:abstractNumId w:val="31"/>
  </w:num>
  <w:num w:numId="81" w16cid:durableId="1780370338">
    <w:abstractNumId w:val="38"/>
  </w:num>
  <w:num w:numId="82" w16cid:durableId="277371645">
    <w:abstractNumId w:val="48"/>
  </w:num>
  <w:num w:numId="83" w16cid:durableId="1700743977">
    <w:abstractNumId w:val="41"/>
  </w:num>
  <w:num w:numId="84" w16cid:durableId="1138105044">
    <w:abstractNumId w:val="27"/>
  </w:num>
  <w:num w:numId="85" w16cid:durableId="728114067">
    <w:abstractNumId w:val="27"/>
  </w:num>
  <w:num w:numId="86" w16cid:durableId="388677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42706760">
    <w:abstractNumId w:val="33"/>
  </w:num>
  <w:num w:numId="88" w16cid:durableId="363485926">
    <w:abstractNumId w:val="47"/>
  </w:num>
  <w:num w:numId="89" w16cid:durableId="608511903">
    <w:abstractNumId w:val="23"/>
  </w:num>
  <w:num w:numId="90" w16cid:durableId="1183279817">
    <w:abstractNumId w:val="27"/>
  </w:num>
  <w:num w:numId="91" w16cid:durableId="1117218005">
    <w:abstractNumId w:val="24"/>
  </w:num>
  <w:num w:numId="92" w16cid:durableId="8485259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50911575">
    <w:abstractNumId w:val="27"/>
  </w:num>
  <w:num w:numId="94" w16cid:durableId="22946229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8310190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7259456">
    <w:abstractNumId w:val="27"/>
  </w:num>
  <w:num w:numId="97" w16cid:durableId="158290841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331219862">
    <w:abstractNumId w:val="18"/>
  </w:num>
  <w:num w:numId="99" w16cid:durableId="587038441">
    <w:abstractNumId w:val="19"/>
  </w:num>
  <w:num w:numId="100" w16cid:durableId="81415501">
    <w:abstractNumId w:val="11"/>
  </w:num>
  <w:num w:numId="101" w16cid:durableId="1487090694">
    <w:abstractNumId w:val="30"/>
  </w:num>
  <w:num w:numId="102" w16cid:durableId="2032565769">
    <w:abstractNumId w:val="46"/>
  </w:num>
  <w:num w:numId="103" w16cid:durableId="293103526">
    <w:abstractNumId w:val="21"/>
  </w:num>
  <w:num w:numId="104" w16cid:durableId="960189811">
    <w:abstractNumId w:val="37"/>
  </w:num>
  <w:num w:numId="105" w16cid:durableId="186991878">
    <w:abstractNumId w:val="36"/>
  </w:num>
  <w:num w:numId="106" w16cid:durableId="1235626827">
    <w:abstractNumId w:val="16"/>
  </w:num>
  <w:num w:numId="107" w16cid:durableId="1868373507">
    <w:abstractNumId w:val="21"/>
  </w:num>
  <w:num w:numId="108" w16cid:durableId="11293954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304504732">
    <w:abstractNumId w:val="21"/>
  </w:num>
  <w:num w:numId="110" w16cid:durableId="16192933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007173627">
    <w:abstractNumId w:val="24"/>
  </w:num>
  <w:num w:numId="112" w16cid:durableId="1484541765">
    <w:abstractNumId w:val="18"/>
  </w:num>
  <w:num w:numId="113" w16cid:durableId="1151291289">
    <w:abstractNumId w:val="19"/>
  </w:num>
  <w:num w:numId="114" w16cid:durableId="55251540">
    <w:abstractNumId w:val="11"/>
  </w:num>
  <w:num w:numId="115" w16cid:durableId="1487894799">
    <w:abstractNumId w:val="30"/>
  </w:num>
  <w:num w:numId="116" w16cid:durableId="1082409568">
    <w:abstractNumId w:val="46"/>
  </w:num>
  <w:num w:numId="117" w16cid:durableId="117768921">
    <w:abstractNumId w:val="21"/>
  </w:num>
  <w:num w:numId="118" w16cid:durableId="2088262921">
    <w:abstractNumId w:val="37"/>
  </w:num>
  <w:num w:numId="119" w16cid:durableId="1744986244">
    <w:abstractNumId w:val="36"/>
  </w:num>
  <w:num w:numId="120" w16cid:durableId="1782071065">
    <w:abstractNumId w:val="16"/>
  </w:num>
  <w:num w:numId="121" w16cid:durableId="1502424512">
    <w:abstractNumId w:val="21"/>
  </w:num>
  <w:num w:numId="122" w16cid:durableId="18393430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547520853">
    <w:abstractNumId w:val="24"/>
  </w:num>
  <w:num w:numId="124" w16cid:durableId="1488940406">
    <w:abstractNumId w:val="1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38718685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9348201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4396170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88725105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48446599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9236438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0331947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996344933">
    <w:abstractNumId w:val="21"/>
  </w:num>
  <w:num w:numId="133" w16cid:durableId="8563844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675783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9636073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18454568">
    <w:abstractNumId w:val="24"/>
  </w:num>
  <w:num w:numId="137" w16cid:durableId="640770577">
    <w:abstractNumId w:val="18"/>
  </w:num>
  <w:num w:numId="138" w16cid:durableId="1953398127">
    <w:abstractNumId w:val="19"/>
  </w:num>
  <w:num w:numId="139" w16cid:durableId="1800537846">
    <w:abstractNumId w:val="11"/>
  </w:num>
  <w:num w:numId="140" w16cid:durableId="396587321">
    <w:abstractNumId w:val="30"/>
  </w:num>
  <w:num w:numId="141" w16cid:durableId="1619407650">
    <w:abstractNumId w:val="46"/>
  </w:num>
  <w:num w:numId="142" w16cid:durableId="657616019">
    <w:abstractNumId w:val="21"/>
  </w:num>
  <w:num w:numId="143" w16cid:durableId="807434942">
    <w:abstractNumId w:val="37"/>
  </w:num>
  <w:num w:numId="144" w16cid:durableId="554897736">
    <w:abstractNumId w:val="36"/>
  </w:num>
  <w:num w:numId="145" w16cid:durableId="1817795554">
    <w:abstractNumId w:val="16"/>
  </w:num>
  <w:num w:numId="146" w16cid:durableId="7890116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2567408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44618969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52048275">
    <w:abstractNumId w:val="21"/>
  </w:num>
  <w:num w:numId="150" w16cid:durableId="2067681258">
    <w:abstractNumId w:val="21"/>
  </w:num>
  <w:num w:numId="151" w16cid:durableId="514930137">
    <w:abstractNumId w:val="21"/>
  </w:num>
  <w:num w:numId="152" w16cid:durableId="1628003213">
    <w:abstractNumId w:val="24"/>
  </w:num>
  <w:num w:numId="153" w16cid:durableId="372970164">
    <w:abstractNumId w:val="27"/>
  </w:num>
  <w:num w:numId="154" w16cid:durableId="1312058801">
    <w:abstractNumId w:val="18"/>
  </w:num>
  <w:num w:numId="155" w16cid:durableId="1293361911">
    <w:abstractNumId w:val="19"/>
  </w:num>
  <w:num w:numId="156" w16cid:durableId="931283436">
    <w:abstractNumId w:val="11"/>
  </w:num>
  <w:num w:numId="157" w16cid:durableId="99954850">
    <w:abstractNumId w:val="30"/>
  </w:num>
  <w:num w:numId="158" w16cid:durableId="1214465946">
    <w:abstractNumId w:val="46"/>
  </w:num>
  <w:num w:numId="159" w16cid:durableId="1961446895">
    <w:abstractNumId w:val="21"/>
  </w:num>
  <w:num w:numId="160" w16cid:durableId="91442267">
    <w:abstractNumId w:val="37"/>
  </w:num>
  <w:num w:numId="161" w16cid:durableId="2019648639">
    <w:abstractNumId w:val="36"/>
  </w:num>
  <w:num w:numId="162" w16cid:durableId="542135627">
    <w:abstractNumId w:val="16"/>
  </w:num>
  <w:num w:numId="163" w16cid:durableId="123081888">
    <w:abstractNumId w:val="21"/>
  </w:num>
  <w:num w:numId="164" w16cid:durableId="573668667">
    <w:abstractNumId w:val="21"/>
  </w:num>
  <w:num w:numId="165" w16cid:durableId="3106707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284191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88564094">
    <w:abstractNumId w:val="27"/>
  </w:num>
  <w:num w:numId="168" w16cid:durableId="1166826660">
    <w:abstractNumId w:val="24"/>
  </w:num>
  <w:num w:numId="169" w16cid:durableId="1595623570">
    <w:abstractNumId w:val="9"/>
  </w:num>
  <w:num w:numId="170" w16cid:durableId="240138382">
    <w:abstractNumId w:val="7"/>
  </w:num>
  <w:num w:numId="171" w16cid:durableId="310211562">
    <w:abstractNumId w:val="6"/>
  </w:num>
  <w:num w:numId="172" w16cid:durableId="1679773900">
    <w:abstractNumId w:val="5"/>
  </w:num>
  <w:num w:numId="173" w16cid:durableId="154809167">
    <w:abstractNumId w:val="4"/>
  </w:num>
  <w:num w:numId="174" w16cid:durableId="1569681093">
    <w:abstractNumId w:val="8"/>
  </w:num>
  <w:num w:numId="175" w16cid:durableId="1462919517">
    <w:abstractNumId w:val="3"/>
  </w:num>
  <w:num w:numId="176" w16cid:durableId="532427856">
    <w:abstractNumId w:val="2"/>
  </w:num>
  <w:num w:numId="177" w16cid:durableId="1798336278">
    <w:abstractNumId w:val="1"/>
  </w:num>
  <w:num w:numId="178" w16cid:durableId="833297912">
    <w:abstractNumId w:val="0"/>
  </w:num>
  <w:num w:numId="179" w16cid:durableId="1688829337">
    <w:abstractNumId w:val="43"/>
  </w:num>
  <w:num w:numId="180" w16cid:durableId="1451362742">
    <w:abstractNumId w:val="31"/>
  </w:num>
  <w:num w:numId="181" w16cid:durableId="1398044420">
    <w:abstractNumId w:val="38"/>
  </w:num>
  <w:num w:numId="182" w16cid:durableId="1556088030">
    <w:abstractNumId w:val="22"/>
  </w:num>
  <w:num w:numId="183" w16cid:durableId="1397438428">
    <w:abstractNumId w:val="18"/>
  </w:num>
  <w:num w:numId="184" w16cid:durableId="72514877">
    <w:abstractNumId w:val="19"/>
  </w:num>
  <w:num w:numId="185" w16cid:durableId="1494372847">
    <w:abstractNumId w:val="11"/>
  </w:num>
  <w:num w:numId="186" w16cid:durableId="1621692651">
    <w:abstractNumId w:val="30"/>
  </w:num>
  <w:num w:numId="187" w16cid:durableId="1148941833">
    <w:abstractNumId w:val="46"/>
  </w:num>
  <w:num w:numId="188" w16cid:durableId="900793792">
    <w:abstractNumId w:val="21"/>
  </w:num>
  <w:num w:numId="189" w16cid:durableId="1633559930">
    <w:abstractNumId w:val="37"/>
  </w:num>
  <w:num w:numId="190" w16cid:durableId="1446925465">
    <w:abstractNumId w:val="36"/>
  </w:num>
  <w:num w:numId="191" w16cid:durableId="1073356692">
    <w:abstractNumId w:val="16"/>
  </w:num>
  <w:num w:numId="192" w16cid:durableId="11098140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596138235">
    <w:abstractNumId w:val="27"/>
  </w:num>
  <w:num w:numId="194" w16cid:durableId="2057504595">
    <w:abstractNumId w:val="24"/>
  </w:num>
  <w:num w:numId="195" w16cid:durableId="108939279">
    <w:abstractNumId w:val="9"/>
  </w:num>
  <w:num w:numId="196" w16cid:durableId="412970193">
    <w:abstractNumId w:val="7"/>
  </w:num>
  <w:num w:numId="197" w16cid:durableId="1855537851">
    <w:abstractNumId w:val="6"/>
  </w:num>
  <w:num w:numId="198" w16cid:durableId="833491630">
    <w:abstractNumId w:val="5"/>
  </w:num>
  <w:num w:numId="199" w16cid:durableId="746223276">
    <w:abstractNumId w:val="4"/>
  </w:num>
  <w:num w:numId="200" w16cid:durableId="1221285261">
    <w:abstractNumId w:val="8"/>
  </w:num>
  <w:num w:numId="201" w16cid:durableId="2062709660">
    <w:abstractNumId w:val="3"/>
  </w:num>
  <w:num w:numId="202" w16cid:durableId="1989476799">
    <w:abstractNumId w:val="2"/>
  </w:num>
  <w:num w:numId="203" w16cid:durableId="1590501953">
    <w:abstractNumId w:val="1"/>
  </w:num>
  <w:num w:numId="204" w16cid:durableId="1670593546">
    <w:abstractNumId w:val="0"/>
  </w:num>
  <w:num w:numId="205" w16cid:durableId="317156167">
    <w:abstractNumId w:val="43"/>
  </w:num>
  <w:num w:numId="206" w16cid:durableId="365913497">
    <w:abstractNumId w:val="31"/>
  </w:num>
  <w:num w:numId="207" w16cid:durableId="1292051784">
    <w:abstractNumId w:val="38"/>
  </w:num>
  <w:num w:numId="208" w16cid:durableId="2033602027">
    <w:abstractNumId w:val="44"/>
  </w:num>
  <w:num w:numId="209" w16cid:durableId="157696325">
    <w:abstractNumId w:val="18"/>
  </w:num>
  <w:num w:numId="210" w16cid:durableId="599871933">
    <w:abstractNumId w:val="19"/>
  </w:num>
  <w:num w:numId="211" w16cid:durableId="1525363911">
    <w:abstractNumId w:val="11"/>
  </w:num>
  <w:num w:numId="212" w16cid:durableId="2042632398">
    <w:abstractNumId w:val="30"/>
  </w:num>
  <w:num w:numId="213" w16cid:durableId="1193763599">
    <w:abstractNumId w:val="46"/>
  </w:num>
  <w:num w:numId="214" w16cid:durableId="1852522601">
    <w:abstractNumId w:val="21"/>
  </w:num>
  <w:num w:numId="215" w16cid:durableId="1357805786">
    <w:abstractNumId w:val="37"/>
  </w:num>
  <w:num w:numId="216" w16cid:durableId="224605562">
    <w:abstractNumId w:val="36"/>
  </w:num>
  <w:num w:numId="217" w16cid:durableId="1861310550">
    <w:abstractNumId w:val="16"/>
  </w:num>
  <w:num w:numId="218" w16cid:durableId="701783036">
    <w:abstractNumId w:val="27"/>
  </w:num>
  <w:num w:numId="219" w16cid:durableId="1104422336">
    <w:abstractNumId w:val="24"/>
  </w:num>
  <w:num w:numId="220" w16cid:durableId="1713579442">
    <w:abstractNumId w:val="9"/>
  </w:num>
  <w:num w:numId="221" w16cid:durableId="403769822">
    <w:abstractNumId w:val="7"/>
  </w:num>
  <w:num w:numId="222" w16cid:durableId="73211775">
    <w:abstractNumId w:val="6"/>
  </w:num>
  <w:num w:numId="223" w16cid:durableId="548565723">
    <w:abstractNumId w:val="5"/>
  </w:num>
  <w:num w:numId="224" w16cid:durableId="2020354284">
    <w:abstractNumId w:val="4"/>
  </w:num>
  <w:num w:numId="225" w16cid:durableId="1114590642">
    <w:abstractNumId w:val="8"/>
  </w:num>
  <w:num w:numId="226" w16cid:durableId="1663388273">
    <w:abstractNumId w:val="3"/>
  </w:num>
  <w:num w:numId="227" w16cid:durableId="1088232902">
    <w:abstractNumId w:val="2"/>
  </w:num>
  <w:num w:numId="228" w16cid:durableId="1228343154">
    <w:abstractNumId w:val="1"/>
  </w:num>
  <w:num w:numId="229" w16cid:durableId="1204100789">
    <w:abstractNumId w:val="0"/>
  </w:num>
  <w:num w:numId="230" w16cid:durableId="1002011469">
    <w:abstractNumId w:val="43"/>
  </w:num>
  <w:num w:numId="231" w16cid:durableId="1996685879">
    <w:abstractNumId w:val="31"/>
  </w:num>
  <w:num w:numId="232" w16cid:durableId="974287679">
    <w:abstractNumId w:val="38"/>
  </w:num>
  <w:num w:numId="233" w16cid:durableId="661469287">
    <w:abstractNumId w:val="40"/>
  </w:num>
  <w:num w:numId="234" w16cid:durableId="2010253464">
    <w:abstractNumId w:val="18"/>
  </w:num>
  <w:num w:numId="235" w16cid:durableId="358896503">
    <w:abstractNumId w:val="19"/>
  </w:num>
  <w:num w:numId="236" w16cid:durableId="1600022324">
    <w:abstractNumId w:val="11"/>
  </w:num>
  <w:num w:numId="237" w16cid:durableId="674456100">
    <w:abstractNumId w:val="30"/>
  </w:num>
  <w:num w:numId="238" w16cid:durableId="1172836316">
    <w:abstractNumId w:val="46"/>
  </w:num>
  <w:num w:numId="239" w16cid:durableId="172186363">
    <w:abstractNumId w:val="21"/>
  </w:num>
  <w:num w:numId="240" w16cid:durableId="987629211">
    <w:abstractNumId w:val="37"/>
  </w:num>
  <w:num w:numId="241" w16cid:durableId="474420045">
    <w:abstractNumId w:val="36"/>
  </w:num>
  <w:num w:numId="242" w16cid:durableId="338510693">
    <w:abstractNumId w:val="16"/>
  </w:num>
  <w:num w:numId="243" w16cid:durableId="885216187">
    <w:abstractNumId w:val="27"/>
  </w:num>
  <w:num w:numId="244" w16cid:durableId="732582357">
    <w:abstractNumId w:val="9"/>
  </w:num>
  <w:num w:numId="245" w16cid:durableId="818421231">
    <w:abstractNumId w:val="7"/>
  </w:num>
  <w:num w:numId="246" w16cid:durableId="1825274196">
    <w:abstractNumId w:val="6"/>
  </w:num>
  <w:num w:numId="247" w16cid:durableId="1269700186">
    <w:abstractNumId w:val="5"/>
  </w:num>
  <w:num w:numId="248" w16cid:durableId="1572620399">
    <w:abstractNumId w:val="4"/>
  </w:num>
  <w:num w:numId="249" w16cid:durableId="924802854">
    <w:abstractNumId w:val="8"/>
  </w:num>
  <w:num w:numId="250" w16cid:durableId="155610926">
    <w:abstractNumId w:val="3"/>
  </w:num>
  <w:num w:numId="251" w16cid:durableId="356197029">
    <w:abstractNumId w:val="2"/>
  </w:num>
  <w:num w:numId="252" w16cid:durableId="873810282">
    <w:abstractNumId w:val="1"/>
  </w:num>
  <w:num w:numId="253" w16cid:durableId="1511066052">
    <w:abstractNumId w:val="0"/>
  </w:num>
  <w:num w:numId="254" w16cid:durableId="581910146">
    <w:abstractNumId w:val="24"/>
  </w:num>
  <w:num w:numId="255" w16cid:durableId="1943340302">
    <w:abstractNumId w:val="43"/>
  </w:num>
  <w:num w:numId="256" w16cid:durableId="2052265756">
    <w:abstractNumId w:val="31"/>
  </w:num>
  <w:num w:numId="257" w16cid:durableId="1463884073">
    <w:abstractNumId w:val="38"/>
  </w:num>
  <w:num w:numId="258" w16cid:durableId="1400522404">
    <w:abstractNumId w:val="32"/>
  </w:num>
  <w:num w:numId="259" w16cid:durableId="384725140">
    <w:abstractNumId w:val="15"/>
  </w:num>
  <w:num w:numId="260" w16cid:durableId="1677994548">
    <w:abstractNumId w:val="35"/>
  </w:num>
  <w:num w:numId="261" w16cid:durableId="99106007">
    <w:abstractNumId w:val="39"/>
  </w:num>
  <w:num w:numId="262" w16cid:durableId="1515725034">
    <w:abstractNumId w:val="45"/>
  </w:num>
  <w:num w:numId="263" w16cid:durableId="582758000">
    <w:abstractNumId w:val="17"/>
  </w:num>
  <w:num w:numId="264" w16cid:durableId="1026444277">
    <w:abstractNumId w:val="19"/>
  </w:num>
  <w:num w:numId="265" w16cid:durableId="22170304">
    <w:abstractNumId w:val="18"/>
  </w:num>
  <w:num w:numId="266" w16cid:durableId="450711946">
    <w:abstractNumId w:val="11"/>
  </w:num>
  <w:num w:numId="267" w16cid:durableId="2062707103">
    <w:abstractNumId w:val="30"/>
  </w:num>
  <w:num w:numId="268" w16cid:durableId="1738017229">
    <w:abstractNumId w:val="46"/>
  </w:num>
  <w:num w:numId="269" w16cid:durableId="265159607">
    <w:abstractNumId w:val="37"/>
  </w:num>
  <w:num w:numId="270" w16cid:durableId="575944859">
    <w:abstractNumId w:val="36"/>
  </w:num>
  <w:num w:numId="271" w16cid:durableId="496262679">
    <w:abstractNumId w:val="16"/>
  </w:num>
  <w:num w:numId="272" w16cid:durableId="678123068">
    <w:abstractNumId w:val="27"/>
  </w:num>
  <w:num w:numId="273" w16cid:durableId="239292453">
    <w:abstractNumId w:val="9"/>
  </w:num>
  <w:num w:numId="274" w16cid:durableId="1548447431">
    <w:abstractNumId w:val="7"/>
  </w:num>
  <w:num w:numId="275" w16cid:durableId="787623034">
    <w:abstractNumId w:val="6"/>
  </w:num>
  <w:num w:numId="276" w16cid:durableId="1481311432">
    <w:abstractNumId w:val="5"/>
  </w:num>
  <w:num w:numId="277" w16cid:durableId="920528850">
    <w:abstractNumId w:val="4"/>
  </w:num>
  <w:num w:numId="278" w16cid:durableId="1993366780">
    <w:abstractNumId w:val="8"/>
  </w:num>
  <w:num w:numId="279" w16cid:durableId="738328588">
    <w:abstractNumId w:val="3"/>
  </w:num>
  <w:num w:numId="280" w16cid:durableId="2086412572">
    <w:abstractNumId w:val="2"/>
  </w:num>
  <w:num w:numId="281" w16cid:durableId="2013682674">
    <w:abstractNumId w:val="1"/>
  </w:num>
  <w:num w:numId="282" w16cid:durableId="1871603573">
    <w:abstractNumId w:val="0"/>
  </w:num>
  <w:num w:numId="283" w16cid:durableId="162668236">
    <w:abstractNumId w:val="24"/>
  </w:num>
  <w:num w:numId="284" w16cid:durableId="749960312">
    <w:abstractNumId w:val="8"/>
  </w:num>
  <w:num w:numId="285" w16cid:durableId="851340391">
    <w:abstractNumId w:val="2"/>
  </w:num>
  <w:num w:numId="286" w16cid:durableId="2037148102">
    <w:abstractNumId w:val="8"/>
  </w:num>
  <w:num w:numId="287" w16cid:durableId="1868366648">
    <w:abstractNumId w:val="8"/>
  </w:num>
  <w:num w:numId="288" w16cid:durableId="2108765547">
    <w:abstractNumId w:val="8"/>
    <w:lvlOverride w:ilvl="0">
      <w:startOverride w:val="1"/>
    </w:lvlOverride>
  </w:num>
  <w:num w:numId="289" w16cid:durableId="1902520182">
    <w:abstractNumId w:val="8"/>
  </w:num>
  <w:num w:numId="290" w16cid:durableId="572589884">
    <w:abstractNumId w:val="8"/>
  </w:num>
  <w:num w:numId="291" w16cid:durableId="1988510899">
    <w:abstractNumId w:val="8"/>
  </w:num>
  <w:num w:numId="292" w16cid:durableId="1241524225">
    <w:abstractNumId w:val="8"/>
  </w:num>
  <w:num w:numId="293" w16cid:durableId="168566973">
    <w:abstractNumId w:val="27"/>
  </w:num>
  <w:num w:numId="294" w16cid:durableId="1874154883">
    <w:abstractNumId w:val="9"/>
  </w:num>
  <w:num w:numId="295" w16cid:durableId="1772625569">
    <w:abstractNumId w:val="7"/>
  </w:num>
  <w:num w:numId="296" w16cid:durableId="266810017">
    <w:abstractNumId w:val="6"/>
  </w:num>
  <w:num w:numId="297" w16cid:durableId="719134048">
    <w:abstractNumId w:val="5"/>
  </w:num>
  <w:num w:numId="298" w16cid:durableId="473106600">
    <w:abstractNumId w:val="4"/>
  </w:num>
  <w:num w:numId="299" w16cid:durableId="331876472">
    <w:abstractNumId w:val="8"/>
  </w:num>
  <w:num w:numId="300" w16cid:durableId="1929196381">
    <w:abstractNumId w:val="3"/>
  </w:num>
  <w:num w:numId="301" w16cid:durableId="1600526558">
    <w:abstractNumId w:val="2"/>
  </w:num>
  <w:num w:numId="302" w16cid:durableId="2010281803">
    <w:abstractNumId w:val="1"/>
  </w:num>
  <w:num w:numId="303" w16cid:durableId="1846628691">
    <w:abstractNumId w:val="0"/>
  </w:num>
  <w:num w:numId="304" w16cid:durableId="1403135106">
    <w:abstractNumId w:val="24"/>
  </w:num>
  <w:num w:numId="305" w16cid:durableId="700008501">
    <w:abstractNumId w:val="43"/>
  </w:num>
  <w:num w:numId="306" w16cid:durableId="1634560685">
    <w:abstractNumId w:val="31"/>
  </w:num>
  <w:num w:numId="307" w16cid:durableId="588926876">
    <w:abstractNumId w:val="38"/>
  </w:num>
  <w:num w:numId="308" w16cid:durableId="679048512">
    <w:abstractNumId w:val="32"/>
  </w:num>
  <w:num w:numId="309" w16cid:durableId="1973898178">
    <w:abstractNumId w:val="15"/>
  </w:num>
  <w:num w:numId="310" w16cid:durableId="1421758327">
    <w:abstractNumId w:val="35"/>
  </w:num>
  <w:num w:numId="311" w16cid:durableId="681248500">
    <w:abstractNumId w:val="39"/>
  </w:num>
  <w:num w:numId="312" w16cid:durableId="423694632">
    <w:abstractNumId w:val="45"/>
  </w:num>
  <w:num w:numId="313" w16cid:durableId="1491022116">
    <w:abstractNumId w:val="17"/>
  </w:num>
  <w:num w:numId="314" w16cid:durableId="337773942">
    <w:abstractNumId w:val="19"/>
  </w:num>
  <w:num w:numId="315" w16cid:durableId="1673484367">
    <w:abstractNumId w:val="18"/>
  </w:num>
  <w:num w:numId="316" w16cid:durableId="2071031256">
    <w:abstractNumId w:val="11"/>
  </w:num>
  <w:num w:numId="317" w16cid:durableId="544685841">
    <w:abstractNumId w:val="30"/>
  </w:num>
  <w:num w:numId="318" w16cid:durableId="361826157">
    <w:abstractNumId w:val="46"/>
  </w:num>
  <w:num w:numId="319" w16cid:durableId="41444363">
    <w:abstractNumId w:val="37"/>
  </w:num>
  <w:num w:numId="320" w16cid:durableId="1653366196">
    <w:abstractNumId w:val="36"/>
  </w:num>
  <w:num w:numId="321" w16cid:durableId="1900091927">
    <w:abstractNumId w:val="16"/>
  </w:num>
  <w:num w:numId="322" w16cid:durableId="920021358">
    <w:abstractNumId w:val="27"/>
  </w:num>
  <w:num w:numId="323" w16cid:durableId="481895183">
    <w:abstractNumId w:val="9"/>
  </w:num>
  <w:num w:numId="324" w16cid:durableId="675763405">
    <w:abstractNumId w:val="7"/>
  </w:num>
  <w:num w:numId="325" w16cid:durableId="1761675485">
    <w:abstractNumId w:val="6"/>
  </w:num>
  <w:num w:numId="326" w16cid:durableId="1723288116">
    <w:abstractNumId w:val="5"/>
  </w:num>
  <w:num w:numId="327" w16cid:durableId="1383793782">
    <w:abstractNumId w:val="4"/>
  </w:num>
  <w:num w:numId="328" w16cid:durableId="778066894">
    <w:abstractNumId w:val="8"/>
  </w:num>
  <w:num w:numId="329" w16cid:durableId="488905884">
    <w:abstractNumId w:val="3"/>
  </w:num>
  <w:num w:numId="330" w16cid:durableId="1954047935">
    <w:abstractNumId w:val="2"/>
  </w:num>
  <w:num w:numId="331" w16cid:durableId="96676050">
    <w:abstractNumId w:val="1"/>
  </w:num>
  <w:num w:numId="332" w16cid:durableId="1036126973">
    <w:abstractNumId w:val="0"/>
  </w:num>
  <w:num w:numId="333" w16cid:durableId="712273113">
    <w:abstractNumId w:val="27"/>
  </w:num>
  <w:num w:numId="334" w16cid:durableId="990327632">
    <w:abstractNumId w:val="9"/>
  </w:num>
  <w:num w:numId="335" w16cid:durableId="75322857">
    <w:abstractNumId w:val="7"/>
  </w:num>
  <w:num w:numId="336" w16cid:durableId="927496245">
    <w:abstractNumId w:val="6"/>
  </w:num>
  <w:num w:numId="337" w16cid:durableId="1967855432">
    <w:abstractNumId w:val="5"/>
  </w:num>
  <w:num w:numId="338" w16cid:durableId="270476062">
    <w:abstractNumId w:val="4"/>
  </w:num>
  <w:num w:numId="339" w16cid:durableId="1288514079">
    <w:abstractNumId w:val="8"/>
  </w:num>
  <w:num w:numId="340" w16cid:durableId="552811266">
    <w:abstractNumId w:val="3"/>
  </w:num>
  <w:num w:numId="341" w16cid:durableId="481700591">
    <w:abstractNumId w:val="2"/>
  </w:num>
  <w:num w:numId="342" w16cid:durableId="1336033887">
    <w:abstractNumId w:val="1"/>
  </w:num>
  <w:num w:numId="343" w16cid:durableId="1612282272">
    <w:abstractNumId w:val="0"/>
  </w:num>
  <w:num w:numId="344" w16cid:durableId="1577863981">
    <w:abstractNumId w:val="24"/>
  </w:num>
  <w:num w:numId="345" w16cid:durableId="346952929">
    <w:abstractNumId w:val="43"/>
  </w:num>
  <w:num w:numId="346" w16cid:durableId="706299976">
    <w:abstractNumId w:val="31"/>
  </w:num>
  <w:num w:numId="347" w16cid:durableId="665205689">
    <w:abstractNumId w:val="38"/>
  </w:num>
  <w:num w:numId="348" w16cid:durableId="780418568">
    <w:abstractNumId w:val="17"/>
  </w:num>
  <w:num w:numId="349" w16cid:durableId="1305545778">
    <w:abstractNumId w:val="18"/>
  </w:num>
  <w:num w:numId="350" w16cid:durableId="1504785778">
    <w:abstractNumId w:val="19"/>
  </w:num>
  <w:num w:numId="351" w16cid:durableId="581178949">
    <w:abstractNumId w:val="11"/>
  </w:num>
  <w:num w:numId="352" w16cid:durableId="1502156436">
    <w:abstractNumId w:val="30"/>
  </w:num>
  <w:num w:numId="353" w16cid:durableId="788281382">
    <w:abstractNumId w:val="46"/>
  </w:num>
  <w:num w:numId="354" w16cid:durableId="373849252">
    <w:abstractNumId w:val="21"/>
  </w:num>
  <w:num w:numId="355" w16cid:durableId="1584491384">
    <w:abstractNumId w:val="37"/>
  </w:num>
  <w:num w:numId="356" w16cid:durableId="1616713457">
    <w:abstractNumId w:val="36"/>
  </w:num>
  <w:num w:numId="357" w16cid:durableId="10950516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11"/>
    <w:rsid w:val="00022FDE"/>
    <w:rsid w:val="0004264D"/>
    <w:rsid w:val="00075991"/>
    <w:rsid w:val="000B22E1"/>
    <w:rsid w:val="000C0A1E"/>
    <w:rsid w:val="000E5267"/>
    <w:rsid w:val="001113E5"/>
    <w:rsid w:val="00136B70"/>
    <w:rsid w:val="00230E8A"/>
    <w:rsid w:val="00236E08"/>
    <w:rsid w:val="00250DBD"/>
    <w:rsid w:val="00262727"/>
    <w:rsid w:val="002A1880"/>
    <w:rsid w:val="002F05DF"/>
    <w:rsid w:val="002F5B70"/>
    <w:rsid w:val="0031360A"/>
    <w:rsid w:val="00327B61"/>
    <w:rsid w:val="0035743F"/>
    <w:rsid w:val="003725FF"/>
    <w:rsid w:val="00392EFF"/>
    <w:rsid w:val="003A4587"/>
    <w:rsid w:val="003A609D"/>
    <w:rsid w:val="003C6E2C"/>
    <w:rsid w:val="003F4FE4"/>
    <w:rsid w:val="004052D6"/>
    <w:rsid w:val="00416F26"/>
    <w:rsid w:val="0044661E"/>
    <w:rsid w:val="0045714B"/>
    <w:rsid w:val="00471D7C"/>
    <w:rsid w:val="004853E5"/>
    <w:rsid w:val="004A485A"/>
    <w:rsid w:val="004D345F"/>
    <w:rsid w:val="004D7985"/>
    <w:rsid w:val="00513510"/>
    <w:rsid w:val="005377C8"/>
    <w:rsid w:val="00583527"/>
    <w:rsid w:val="00591B4B"/>
    <w:rsid w:val="005B0E85"/>
    <w:rsid w:val="005E3114"/>
    <w:rsid w:val="005E4FAC"/>
    <w:rsid w:val="005F0E5F"/>
    <w:rsid w:val="0066573A"/>
    <w:rsid w:val="00691668"/>
    <w:rsid w:val="006A04AE"/>
    <w:rsid w:val="006B73F1"/>
    <w:rsid w:val="00723697"/>
    <w:rsid w:val="00785ED2"/>
    <w:rsid w:val="00794770"/>
    <w:rsid w:val="007D54E3"/>
    <w:rsid w:val="007F46EE"/>
    <w:rsid w:val="00827C3A"/>
    <w:rsid w:val="008351B8"/>
    <w:rsid w:val="00835974"/>
    <w:rsid w:val="00846DC1"/>
    <w:rsid w:val="00927506"/>
    <w:rsid w:val="00951423"/>
    <w:rsid w:val="00953AEF"/>
    <w:rsid w:val="00972151"/>
    <w:rsid w:val="0099012A"/>
    <w:rsid w:val="00992751"/>
    <w:rsid w:val="009A10F4"/>
    <w:rsid w:val="009B2C50"/>
    <w:rsid w:val="00A03AA9"/>
    <w:rsid w:val="00A20A93"/>
    <w:rsid w:val="00A3756E"/>
    <w:rsid w:val="00A53E9C"/>
    <w:rsid w:val="00A55DF1"/>
    <w:rsid w:val="00A725EB"/>
    <w:rsid w:val="00A814E0"/>
    <w:rsid w:val="00B22C66"/>
    <w:rsid w:val="00B43352"/>
    <w:rsid w:val="00B5220C"/>
    <w:rsid w:val="00B7604D"/>
    <w:rsid w:val="00B81978"/>
    <w:rsid w:val="00B845D6"/>
    <w:rsid w:val="00B92D0B"/>
    <w:rsid w:val="00BB7898"/>
    <w:rsid w:val="00BC41B2"/>
    <w:rsid w:val="00BC6111"/>
    <w:rsid w:val="00BC678F"/>
    <w:rsid w:val="00BC7CF0"/>
    <w:rsid w:val="00BE690B"/>
    <w:rsid w:val="00BF3F6B"/>
    <w:rsid w:val="00C02D66"/>
    <w:rsid w:val="00C070C7"/>
    <w:rsid w:val="00C245A7"/>
    <w:rsid w:val="00C46AEF"/>
    <w:rsid w:val="00C81655"/>
    <w:rsid w:val="00C8534A"/>
    <w:rsid w:val="00CE6385"/>
    <w:rsid w:val="00CE7CFC"/>
    <w:rsid w:val="00D0354D"/>
    <w:rsid w:val="00D101A8"/>
    <w:rsid w:val="00D50C61"/>
    <w:rsid w:val="00D72BB9"/>
    <w:rsid w:val="00DB78EC"/>
    <w:rsid w:val="00DD3E5B"/>
    <w:rsid w:val="00DF6F43"/>
    <w:rsid w:val="00DF7DDD"/>
    <w:rsid w:val="00E05A9C"/>
    <w:rsid w:val="00E3772B"/>
    <w:rsid w:val="00E4378C"/>
    <w:rsid w:val="00E97814"/>
    <w:rsid w:val="00F55231"/>
    <w:rsid w:val="00FC3C49"/>
    <w:rsid w:val="00FD5EDC"/>
    <w:rsid w:val="00FD738F"/>
    <w:rsid w:val="00FE67DF"/>
    <w:rsid w:val="00FF5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EBF73F"/>
  <w15:docId w15:val="{A01D771E-E686-4E1D-86F3-12F54D30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numPr>
        <w:ilvl w:val="6"/>
        <w:numId w:val="17"/>
      </w:numPr>
      <w:spacing w:before="240" w:after="60"/>
      <w:outlineLvl w:val="6"/>
    </w:pPr>
  </w:style>
  <w:style w:type="paragraph" w:styleId="Heading8">
    <w:name w:val="heading 8"/>
    <w:basedOn w:val="Normal"/>
    <w:next w:val="Normal"/>
    <w:link w:val="Heading8Char"/>
    <w:uiPriority w:val="99"/>
    <w:qFormat/>
    <w:pPr>
      <w:numPr>
        <w:ilvl w:val="7"/>
        <w:numId w:val="17"/>
      </w:numPr>
      <w:spacing w:before="240" w:after="60"/>
      <w:outlineLvl w:val="7"/>
    </w:pPr>
    <w:rPr>
      <w:i/>
      <w:iCs/>
    </w:rPr>
  </w:style>
  <w:style w:type="paragraph" w:styleId="Heading9">
    <w:name w:val="heading 9"/>
    <w:basedOn w:val="Normal"/>
    <w:next w:val="Normal"/>
    <w:link w:val="Heading9Char"/>
    <w:uiPriority w:val="99"/>
    <w:qFormat/>
    <w:pPr>
      <w:numPr>
        <w:ilvl w:val="8"/>
        <w:numId w:val="1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Pr>
      <w:rFonts w:ascii="Cambria" w:hAnsi="Cambria"/>
      <w:b/>
      <w:bCs/>
      <w:i/>
      <w:iCs/>
      <w:sz w:val="28"/>
      <w:szCs w:val="28"/>
    </w:rPr>
  </w:style>
  <w:style w:type="character" w:customStyle="1" w:styleId="Heading6Char">
    <w:name w:val="Heading 6 Char"/>
    <w:link w:val="Heading6"/>
    <w:uiPriority w:val="99"/>
    <w:locked/>
    <w:rPr>
      <w:b/>
      <w:bCs/>
      <w:sz w:val="22"/>
      <w:szCs w:val="22"/>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cs="Arial"/>
      <w:sz w:val="22"/>
      <w:szCs w:val="22"/>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link w:val="TRArt1Char"/>
    <w:uiPriority w:val="99"/>
    <w:pPr>
      <w:keepNext/>
      <w:keepLines/>
      <w:numPr>
        <w:numId w:val="17"/>
      </w:numPr>
      <w:spacing w:before="240" w:after="240" w:line="360" w:lineRule="auto"/>
      <w:ind w:left="0"/>
      <w:jc w:val="center"/>
      <w:outlineLvl w:val="0"/>
    </w:pPr>
    <w:rPr>
      <w:b/>
      <w:bCs/>
    </w:rPr>
  </w:style>
  <w:style w:type="paragraph" w:customStyle="1" w:styleId="TRArt3">
    <w:name w:val="TR_Art3"/>
    <w:basedOn w:val="TRBase"/>
    <w:uiPriority w:val="99"/>
    <w:pPr>
      <w:numPr>
        <w:ilvl w:val="2"/>
        <w:numId w:val="17"/>
      </w:numPr>
      <w:tabs>
        <w:tab w:val="clear" w:pos="2160"/>
      </w:tabs>
      <w:spacing w:after="0" w:line="360" w:lineRule="auto"/>
      <w:ind w:left="2160" w:hanging="180"/>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7"/>
      </w:numPr>
      <w:spacing w:after="0" w:line="360" w:lineRule="auto"/>
      <w:jc w:val="both"/>
      <w:outlineLvl w:val="1"/>
    </w:pPr>
  </w:style>
  <w:style w:type="paragraph" w:customStyle="1" w:styleId="TRArt3B">
    <w:name w:val="TR_Art3B"/>
    <w:basedOn w:val="TRBody"/>
    <w:link w:val="TRArt3BChar"/>
    <w:uiPriority w:val="99"/>
    <w:pPr>
      <w:numPr>
        <w:ilvl w:val="3"/>
        <w:numId w:val="17"/>
      </w:numPr>
      <w:spacing w:after="0"/>
      <w:outlineLvl w:val="2"/>
    </w:pPr>
  </w:style>
  <w:style w:type="paragraph" w:customStyle="1" w:styleId="TRArt4B">
    <w:name w:val="TR_Art4B"/>
    <w:basedOn w:val="TRBody"/>
    <w:link w:val="TRArt4BChar"/>
    <w:uiPriority w:val="99"/>
    <w:pPr>
      <w:numPr>
        <w:ilvl w:val="4"/>
        <w:numId w:val="17"/>
      </w:numPr>
      <w:tabs>
        <w:tab w:val="clear" w:pos="2880"/>
      </w:tabs>
      <w:spacing w:after="0"/>
      <w:ind w:left="3600" w:hanging="360"/>
      <w:outlineLvl w:val="3"/>
    </w:pPr>
  </w:style>
  <w:style w:type="paragraph" w:customStyle="1" w:styleId="TRSigLine">
    <w:name w:val="TR_SigLine"/>
    <w:basedOn w:val="TRBase"/>
    <w:next w:val="Normal"/>
    <w:uiPriority w:val="99"/>
    <w:pPr>
      <w:spacing w:before="360" w:after="0"/>
      <w:ind w:left="4320"/>
    </w:pPr>
  </w:style>
  <w:style w:type="paragraph" w:customStyle="1" w:styleId="TRSigBy">
    <w:name w:val="TR_SigBy"/>
    <w:basedOn w:val="TRBase"/>
    <w:uiPriority w:val="99"/>
    <w:pPr>
      <w:spacing w:before="360" w:after="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uiPriority w:val="99"/>
    <w:pPr>
      <w:spacing w:after="240"/>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link w:val="TRMemAddrChar"/>
    <w:uiPriority w:val="99"/>
    <w:pPr>
      <w:ind w:left="1440" w:right="720" w:hanging="1440"/>
    </w:pPr>
  </w:style>
  <w:style w:type="paragraph" w:customStyle="1" w:styleId="TRMemBullet">
    <w:name w:val="TR_MemBullet"/>
    <w:basedOn w:val="TRBase"/>
    <w:uiPriority w:val="99"/>
    <w:pPr>
      <w:numPr>
        <w:numId w:val="1"/>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character" w:customStyle="1" w:styleId="Object">
    <w:name w:val="Object"/>
    <w:uiPriority w:val="99"/>
    <w:rPr>
      <w:rFonts w:cs="Times New Roman"/>
      <w:vanish/>
      <w:color w:val="800000"/>
      <w:vertAlign w:val="superscript"/>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7"/>
      </w:numPr>
      <w:tabs>
        <w:tab w:val="clear" w:pos="2160"/>
      </w:tabs>
      <w:spacing w:after="0"/>
      <w:ind w:left="4320" w:hanging="180"/>
    </w:pPr>
  </w:style>
  <w:style w:type="character" w:customStyle="1" w:styleId="TRParaHdr">
    <w:name w:val="TR_ParaHdr"/>
    <w:uiPriority w:val="99"/>
    <w:rPr>
      <w:rFonts w:cs="Times New Roman"/>
      <w:b/>
      <w:bCs/>
      <w:color w:val="000000"/>
      <w:u w:val="none"/>
    </w:rPr>
  </w:style>
  <w:style w:type="character" w:customStyle="1" w:styleId="TRBaseChar">
    <w:name w:val="TR_Base Char"/>
    <w:link w:val="TRBase"/>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3BChar">
    <w:name w:val="TR_Art3B Char"/>
    <w:link w:val="TRArt3B"/>
    <w:uiPriority w:val="99"/>
    <w:locked/>
    <w:rPr>
      <w:sz w:val="24"/>
      <w:szCs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semiHidden/>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character" w:customStyle="1" w:styleId="TRArt4BChar">
    <w:name w:val="TR_Art4B Char"/>
    <w:link w:val="TRArt4B"/>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customStyle="1" w:styleId="TRArt2Char">
    <w:name w:val="TR_Art2 Char"/>
    <w:link w:val="TRArt2"/>
    <w:uiPriority w:val="99"/>
    <w:locked/>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lang w:val="en-US" w:eastAsia="en-US"/>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rFonts w:ascii="Times New Roman" w:hAnsi="Times New Roman"/>
      <w:sz w:val="24"/>
    </w:rPr>
  </w:style>
  <w:style w:type="character" w:styleId="PageNumber">
    <w:name w:val="page number"/>
    <w:uiPriority w:val="99"/>
    <w:rPr>
      <w:rFonts w:cs="Times New Roman"/>
    </w:rPr>
  </w:style>
  <w:style w:type="character" w:customStyle="1" w:styleId="TRMemAddrChar">
    <w:name w:val="TR_MemAddr Char"/>
    <w:link w:val="TRMemAddr"/>
    <w:uiPriority w:val="99"/>
    <w:locked/>
    <w:rPr>
      <w:sz w:val="24"/>
      <w:szCs w:val="24"/>
    </w:rPr>
  </w:style>
  <w:style w:type="paragraph" w:styleId="TOC1">
    <w:name w:val="toc 1"/>
    <w:basedOn w:val="Normal"/>
    <w:next w:val="Normal"/>
    <w:autoRedefine/>
    <w:uiPriority w:val="39"/>
    <w:unhideWhenUsed/>
    <w:locked/>
    <w:pPr>
      <w:spacing w:line="360" w:lineRule="auto"/>
    </w:pPr>
    <w:rPr>
      <w:rFonts w:cs="Arial"/>
    </w:rPr>
  </w:style>
  <w:style w:type="paragraph" w:styleId="TOC2">
    <w:name w:val="toc 2"/>
    <w:basedOn w:val="Normal"/>
    <w:next w:val="Normal"/>
    <w:autoRedefine/>
    <w:uiPriority w:val="39"/>
    <w:unhideWhenUsed/>
    <w:locked/>
    <w:pPr>
      <w:spacing w:line="360" w:lineRule="auto"/>
      <w:ind w:left="245"/>
    </w:pPr>
    <w:rPr>
      <w:rFonts w:cs="Arial"/>
    </w:rPr>
  </w:style>
  <w:style w:type="paragraph" w:customStyle="1" w:styleId="TRArt1Left">
    <w:name w:val="TR_Art1Left"/>
    <w:basedOn w:val="TRBase"/>
    <w:uiPriority w:val="99"/>
    <w:pPr>
      <w:numPr>
        <w:numId w:val="2"/>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3"/>
      </w:numPr>
      <w:tabs>
        <w:tab w:val="left" w:pos="1800"/>
      </w:tabs>
      <w:spacing w:line="360" w:lineRule="auto"/>
      <w:ind w:left="1800"/>
    </w:pPr>
  </w:style>
  <w:style w:type="paragraph" w:customStyle="1" w:styleId="TRListNum">
    <w:name w:val="TR_ListNum"/>
    <w:basedOn w:val="TRBase"/>
    <w:uiPriority w:val="99"/>
    <w:pPr>
      <w:numPr>
        <w:numId w:val="4"/>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5"/>
      </w:numPr>
    </w:pPr>
  </w:style>
  <w:style w:type="paragraph" w:customStyle="1" w:styleId="TRLtrBodyNum">
    <w:name w:val="TR_LtrBodyNum"/>
    <w:basedOn w:val="TRBase"/>
    <w:uiPriority w:val="99"/>
    <w:pPr>
      <w:numPr>
        <w:numId w:val="6"/>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spacing w:after="240"/>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7"/>
      </w:numPr>
    </w:pPr>
  </w:style>
  <w:style w:type="paragraph" w:customStyle="1" w:styleId="TRLtrList1">
    <w:name w:val="TR_LtrList1"/>
    <w:basedOn w:val="TRLtrList"/>
    <w:uiPriority w:val="99"/>
    <w:pPr>
      <w:numPr>
        <w:numId w:val="8"/>
      </w:numPr>
    </w:pPr>
  </w:style>
  <w:style w:type="paragraph" w:customStyle="1" w:styleId="TRLtrQuote">
    <w:name w:val="TR_LtrQuote"/>
    <w:basedOn w:val="TRBase"/>
    <w:uiPriority w:val="99"/>
    <w:pPr>
      <w:spacing w:after="240"/>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9"/>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Body1Char">
    <w:name w:val="TR_Body1 Char"/>
    <w:link w:val="TRBody1"/>
    <w:uiPriority w:val="99"/>
    <w:locked/>
    <w:rPr>
      <w:sz w:val="24"/>
      <w:szCs w:val="24"/>
    </w:rPr>
  </w:style>
  <w:style w:type="character" w:customStyle="1" w:styleId="TRArt1Char">
    <w:name w:val="TR_Art1 Char"/>
    <w:link w:val="TRArt1"/>
    <w:uiPriority w:val="99"/>
    <w:locked/>
    <w:rPr>
      <w:b/>
      <w:bCs/>
      <w:sz w:val="24"/>
      <w:szCs w:val="24"/>
    </w:rPr>
  </w:style>
  <w:style w:type="numbering" w:customStyle="1" w:styleId="TRList">
    <w:name w:val="TR_List"/>
    <w:pPr>
      <w:numPr>
        <w:numId w:val="10"/>
      </w:numPr>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link w:val="Subtitle"/>
    <w:rPr>
      <w:rFonts w:ascii="Cambria" w:eastAsia="Times New Roman" w:hAnsi="Cambria" w:cs="Times New Roman"/>
      <w:sz w:val="24"/>
      <w:szCs w:val="24"/>
    </w:rPr>
  </w:style>
  <w:style w:type="paragraph" w:styleId="Revision">
    <w:name w:val="Revision"/>
    <w:hidden/>
    <w:uiPriority w:val="99"/>
    <w:semiHidden/>
    <w:rPr>
      <w:sz w:val="24"/>
      <w:szCs w:val="24"/>
    </w:rPr>
  </w:style>
  <w:style w:type="character" w:customStyle="1" w:styleId="Heading1Char">
    <w:name w:val="Heading 1 Char"/>
    <w:link w:val="Heading1"/>
    <w:uiPriority w:val="9"/>
    <w:rPr>
      <w:rFonts w:ascii="Cambria" w:hAnsi="Cambria"/>
      <w:b/>
      <w:bCs/>
      <w:kern w:val="32"/>
      <w:sz w:val="32"/>
      <w:szCs w:val="32"/>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Normal"/>
    <w:uiPriority w:val="99"/>
    <w:pPr>
      <w:numPr>
        <w:numId w:val="12"/>
      </w:numPr>
      <w:spacing w:line="360" w:lineRule="auto"/>
      <w:jc w:val="both"/>
      <w:outlineLvl w:val="0"/>
    </w:pPr>
  </w:style>
  <w:style w:type="paragraph" w:customStyle="1" w:styleId="TRAgr2">
    <w:name w:val="TR_Agr2"/>
    <w:basedOn w:val="TRBaseAgr"/>
    <w:pPr>
      <w:numPr>
        <w:numId w:val="14"/>
      </w:numPr>
      <w:spacing w:after="0"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pPr>
      <w:spacing w:after="0"/>
    </w:pPr>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15"/>
      </w:numPr>
      <w:spacing w:after="0"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13"/>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18"/>
      </w:numPr>
      <w:spacing w:line="360" w:lineRule="auto"/>
    </w:pPr>
    <w:rPr>
      <w:b/>
      <w:u w:val="single"/>
    </w:rPr>
  </w:style>
  <w:style w:type="paragraph" w:customStyle="1" w:styleId="DFParaTitle2Form">
    <w:name w:val="DF_ParaTitle2_Form"/>
    <w:basedOn w:val="TRBase"/>
    <w:qFormat/>
    <w:pPr>
      <w:numPr>
        <w:numId w:val="19"/>
      </w:numPr>
      <w:spacing w:after="0" w:line="360" w:lineRule="auto"/>
    </w:pPr>
    <w:rPr>
      <w:szCs w:val="20"/>
      <w:u w:val="single"/>
    </w:rPr>
  </w:style>
  <w:style w:type="paragraph" w:customStyle="1" w:styleId="DFBody1Form">
    <w:name w:val="DF_Body1_Form"/>
    <w:basedOn w:val="TRBody1"/>
    <w:qFormat/>
    <w:pPr>
      <w:spacing w:after="0"/>
      <w:jc w:val="left"/>
    </w:pPr>
    <w:rPr>
      <w:szCs w:val="20"/>
    </w:rPr>
  </w:style>
  <w:style w:type="paragraph" w:customStyle="1" w:styleId="DFBody2Form">
    <w:name w:val="DF_Body2_Form"/>
    <w:basedOn w:val="TRBody1"/>
    <w:qFormat/>
    <w:pPr>
      <w:spacing w:after="0"/>
      <w:ind w:firstLine="1440"/>
    </w:pPr>
    <w:rPr>
      <w:szCs w:val="20"/>
    </w:rPr>
  </w:style>
  <w:style w:type="paragraph" w:customStyle="1" w:styleId="DFParaListForm">
    <w:name w:val="DF_ParaList_Form"/>
    <w:basedOn w:val="TRBody1"/>
    <w:qFormat/>
    <w:pPr>
      <w:numPr>
        <w:numId w:val="16"/>
      </w:numPr>
      <w:spacing w:after="0"/>
      <w:jc w:val="left"/>
    </w:pPr>
    <w:rPr>
      <w:szCs w:val="20"/>
    </w:rPr>
  </w:style>
  <w:style w:type="paragraph" w:customStyle="1" w:styleId="DFParaTitle3Form">
    <w:name w:val="DF_ParaTitle3_Form"/>
    <w:basedOn w:val="TRBody1"/>
    <w:qFormat/>
    <w:pPr>
      <w:spacing w:after="0"/>
      <w:jc w:val="left"/>
    </w:pPr>
    <w:rPr>
      <w:szCs w:val="20"/>
      <w:u w:val="single"/>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12"/>
      </w:numPr>
      <w:ind w:firstLine="0"/>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20"/>
      </w:numPr>
      <w:spacing w:before="240"/>
      <w:jc w:val="both"/>
      <w:outlineLvl w:val="0"/>
    </w:pPr>
    <w:rPr>
      <w:b/>
      <w:bCs/>
    </w:rPr>
  </w:style>
  <w:style w:type="paragraph" w:customStyle="1" w:styleId="APPArt2">
    <w:name w:val="APP_Art2"/>
    <w:basedOn w:val="TRBase"/>
    <w:link w:val="APPArt2Char"/>
    <w:qFormat/>
    <w:pPr>
      <w:numPr>
        <w:ilvl w:val="1"/>
        <w:numId w:val="20"/>
      </w:numPr>
      <w:spacing w:after="0"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20"/>
      </w:numPr>
      <w:spacing w:after="0"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paragraph" w:styleId="ListNumber">
    <w:name w:val="List Number"/>
    <w:basedOn w:val="Normal"/>
    <w:uiPriority w:val="99"/>
    <w:unhideWhenUsed/>
    <w:pPr>
      <w:numPr>
        <w:numId w:val="22"/>
      </w:numPr>
      <w:spacing w:after="120"/>
      <w:ind w:left="0" w:firstLine="720"/>
    </w:pPr>
  </w:style>
  <w:style w:type="paragraph" w:styleId="ListNumber2">
    <w:name w:val="List Number 2"/>
    <w:basedOn w:val="Normal"/>
    <w:uiPriority w:val="99"/>
    <w:unhideWhenUsed/>
    <w:pPr>
      <w:numPr>
        <w:numId w:val="24"/>
      </w:numPr>
      <w:contextualSpacing/>
    </w:pPr>
  </w:style>
  <w:style w:type="paragraph" w:styleId="ListNumber5">
    <w:name w:val="List Number 5"/>
    <w:basedOn w:val="Normal"/>
    <w:uiPriority w:val="99"/>
    <w:unhideWhenUsed/>
    <w:pPr>
      <w:numPr>
        <w:numId w:val="25"/>
      </w:numPr>
      <w:spacing w:after="120"/>
    </w:pPr>
  </w:style>
  <w:style w:type="paragraph" w:customStyle="1" w:styleId="msonormal0">
    <w:name w:val="msonormal"/>
    <w:basedOn w:val="Normal"/>
    <w:pPr>
      <w:spacing w:before="100" w:beforeAutospacing="1" w:after="100" w:afterAutospacing="1"/>
    </w:pPr>
  </w:style>
  <w:style w:type="character" w:customStyle="1" w:styleId="TEL2Char">
    <w:name w:val="TE_L2 Char"/>
    <w:link w:val="TEL2"/>
    <w:uiPriority w:val="99"/>
    <w:locked/>
    <w:rPr>
      <w:rFonts w:ascii="Times New Roman Bold" w:hAnsi="Times New Roman Bold" w:cs="Times New Roman Bold"/>
      <w:b/>
      <w:bCs/>
      <w:sz w:val="24"/>
      <w:szCs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bCs/>
    </w:rPr>
  </w:style>
  <w:style w:type="paragraph" w:styleId="NormalWeb">
    <w:name w:val="Normal (Web)"/>
    <w:basedOn w:val="Normal"/>
    <w:uiPriority w:val="99"/>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 w:type="paragraph" w:styleId="ListParagraph">
    <w:name w:val="List Paragraph"/>
    <w:basedOn w:val="Normal"/>
    <w:uiPriority w:val="99"/>
    <w:qFormat/>
    <w:pPr>
      <w:ind w:left="720"/>
    </w:pPr>
  </w:style>
  <w:style w:type="character" w:customStyle="1" w:styleId="TRArt5BChar">
    <w:name w:val="TR_Art5B Char"/>
    <w:uiPriority w:val="99"/>
    <w:locked/>
    <w:rPr>
      <w:sz w:val="24"/>
      <w:szCs w:val="24"/>
    </w:rPr>
  </w:style>
  <w:style w:type="paragraph" w:styleId="List">
    <w:name w:val="List"/>
    <w:basedOn w:val="Normal"/>
    <w:uiPriority w:val="99"/>
    <w:unhideWhenUsed/>
    <w:pPr>
      <w:ind w:left="283" w:hanging="283"/>
      <w:contextualSpacing/>
    </w:pPr>
  </w:style>
  <w:style w:type="paragraph" w:styleId="ListContinue">
    <w:name w:val="List Continue"/>
    <w:basedOn w:val="Normal"/>
    <w:uiPriority w:val="99"/>
    <w:unhideWhenUsed/>
    <w:pPr>
      <w:spacing w:after="120"/>
      <w:ind w:left="283"/>
      <w:contextualSpacing/>
    </w:pPr>
  </w:style>
  <w:style w:type="paragraph" w:styleId="ListNumber3">
    <w:name w:val="List Number 3"/>
    <w:basedOn w:val="Normal"/>
    <w:uiPriority w:val="99"/>
    <w:unhideWhenUsed/>
    <w:pPr>
      <w:numPr>
        <w:numId w:val="280"/>
      </w:numPr>
      <w:spacing w:line="360" w:lineRule="auto"/>
      <w:contextualSpacing/>
    </w:pPr>
  </w:style>
  <w:style w:type="character" w:customStyle="1" w:styleId="TRCoverChar">
    <w:name w:val="TR_Cover Char"/>
    <w:uiPriority w:val="99"/>
    <w:locked/>
    <w:rPr>
      <w:sz w:val="24"/>
      <w:szCs w:val="24"/>
    </w:rPr>
  </w:style>
  <w:style w:type="character" w:styleId="Hyperlink">
    <w:name w:val="Hyperlink"/>
    <w:uiPriority w:val="99"/>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C1D870AE-BB76-47D5-B37E-E29D4D045A26}">
  <ds:schemaRefs>
    <ds:schemaRef ds:uri="http://schemas.openxmlformats.org/officeDocument/2006/bibliography"/>
  </ds:schemaRefs>
</ds:datastoreItem>
</file>

<file path=customXml/itemProps2.xml><?xml version="1.0" encoding="utf-8"?>
<ds:datastoreItem xmlns:ds="http://schemas.openxmlformats.org/officeDocument/2006/customXml" ds:itemID="{651FE78E-32C0-44DB-A7BC-F0C21C5D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49</TotalTime>
  <Pages>7</Pages>
  <Words>1596</Words>
  <Characters>9101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Elias</dc:creator>
  <cp:lastModifiedBy>Adam Elias</cp:lastModifiedBy>
  <cp:revision>45</cp:revision>
  <cp:lastPrinted>2025-10-23T15:41:00Z</cp:lastPrinted>
  <dcterms:created xsi:type="dcterms:W3CDTF">2025-10-20T17:24:00Z</dcterms:created>
  <dcterms:modified xsi:type="dcterms:W3CDTF">2026-01-09T18:44:00Z</dcterms:modified>
</cp:coreProperties>
</file>
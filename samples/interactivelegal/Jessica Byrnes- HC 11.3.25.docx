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76F5" w14:textId="77777777" w:rsidR="004C09ED" w:rsidRPr="00A85A2A" w:rsidRDefault="003709F4">
      <w:pPr>
        <w:pStyle w:val="TRTitle"/>
        <w:rPr>
          <w:u w:val="single"/>
        </w:rPr>
      </w:pPr>
      <w:r w:rsidRPr="00A85A2A">
        <w:rPr>
          <w:u w:val="single"/>
        </w:rPr>
        <w:t xml:space="preserve">ADVANCE HEALTH CARE DIRECTIVE </w:t>
      </w:r>
    </w:p>
    <w:p w14:paraId="58E276F6" w14:textId="65906662" w:rsidR="004C09ED" w:rsidRDefault="003709F4">
      <w:pPr>
        <w:pStyle w:val="TRBody1"/>
      </w:pPr>
      <w:r>
        <w:t xml:space="preserve">I understand that as a competent adult I have the right to make decisions about my health care.  There may come a time when I am unable, due to physical or mental incapacity, to make my own health care decisions. In these circumstances, those caring for me will need direction concerning my care and will turn to someone who knows my values and health care wishes. I understand that those responsible for my care will seek to make health care decisions in my best interest, based upon what they know of my wishes. </w:t>
      </w:r>
      <w:proofErr w:type="gramStart"/>
      <w:r>
        <w:t>In order to</w:t>
      </w:r>
      <w:proofErr w:type="gramEnd"/>
      <w:r>
        <w:t xml:space="preserve"> provide the guidance and authority needed to make decisions on my behalf: </w:t>
      </w:r>
      <w:r>
        <w:rPr>
          <w:rStyle w:val="Object"/>
        </w:rPr>
        <w:t>[OBJ:POAM-NJ 1000]</w:t>
      </w:r>
      <w:r>
        <w:t xml:space="preserve">  </w:t>
      </w:r>
    </w:p>
    <w:p w14:paraId="58E276F7" w14:textId="283A28F6" w:rsidR="004C09ED" w:rsidRDefault="003709F4">
      <w:pPr>
        <w:pStyle w:val="TRBody1"/>
      </w:pPr>
      <w:r>
        <w:t xml:space="preserve">I, </w:t>
      </w:r>
      <w:r w:rsidR="00636BB5">
        <w:rPr>
          <w:b/>
          <w:bCs/>
        </w:rPr>
        <w:t>JESSICA BYRNES</w:t>
      </w:r>
      <w:r>
        <w:t xml:space="preserve">, residing at </w:t>
      </w:r>
      <w:r w:rsidR="00636BB5">
        <w:t>16 Saddle Court</w:t>
      </w:r>
      <w:r w:rsidR="00A70127">
        <w:t>, Monroe Township, New Jersey</w:t>
      </w:r>
      <w:r>
        <w:t xml:space="preserve">, voluntarily make this statement as a directive to be followed if I become unable to participate in decisions regarding my medical care. </w:t>
      </w:r>
      <w:r>
        <w:rPr>
          <w:rStyle w:val="Object"/>
        </w:rPr>
        <w:t>[OBJ:POAM-NJ 1001]</w:t>
      </w:r>
      <w:r>
        <w:t xml:space="preserve">  </w:t>
      </w:r>
    </w:p>
    <w:p w14:paraId="58E276F8" w14:textId="3720BE6F" w:rsidR="004C09ED" w:rsidRDefault="003709F4">
      <w:pPr>
        <w:pStyle w:val="TRArt2"/>
      </w:pPr>
      <w:r>
        <w:rPr>
          <w:rStyle w:val="TRParaHdr"/>
        </w:rPr>
        <w:t>Appointment of Health Care Representative.</w:t>
      </w:r>
      <w:r>
        <w:t xml:space="preserve">  I realize that it is not possible for me to anticipate the very wide variety of medical decisions which may need to be made in the future and to provide specific written directions. Accordingly, in the event I am unable to understand and appreciate the nature and consequences of health care decisions and to make an informed decision, I appoint</w:t>
      </w:r>
      <w:r w:rsidR="00A70127">
        <w:t xml:space="preserve"> my husband,</w:t>
      </w:r>
      <w:r>
        <w:t xml:space="preserve"> </w:t>
      </w:r>
      <w:r w:rsidR="00682228">
        <w:rPr>
          <w:b/>
          <w:bCs/>
        </w:rPr>
        <w:t>SEAN BYRNES</w:t>
      </w:r>
      <w:r w:rsidR="00A85A2A">
        <w:t xml:space="preserve">, </w:t>
      </w:r>
      <w:r>
        <w:t xml:space="preserve">of </w:t>
      </w:r>
      <w:r w:rsidR="00682228">
        <w:t>16 Saddle Court</w:t>
      </w:r>
      <w:r w:rsidR="00A70127">
        <w:t>, Monroe Township, New Jersey</w:t>
      </w:r>
      <w:r>
        <w:t>,</w:t>
      </w:r>
      <w:r>
        <w:rPr>
          <w:rStyle w:val="TRParaHdr"/>
          <w:b w:val="0"/>
          <w:bCs w:val="0"/>
          <w:color w:val="0000FF"/>
        </w:rPr>
        <w:t xml:space="preserve"> </w:t>
      </w:r>
      <w:r>
        <w:t xml:space="preserve">as my Health Care Representative, to make all health care decisions on my behalf, including to accept or refuse medical or surgical treatment as well as to accept or withhold or withdraw life-sustaining procedures. I direct my Health Care Representative to carry out my basic objectives set forth below, and I authorize my Health Care Representative to interpret those objectives if need be. </w:t>
      </w:r>
      <w:r>
        <w:rPr>
          <w:rStyle w:val="Object"/>
        </w:rPr>
        <w:t>[OBJ:POAM-NJ 1002]</w:t>
      </w:r>
      <w:r>
        <w:t xml:space="preserve">  </w:t>
      </w:r>
    </w:p>
    <w:p w14:paraId="73D5D7EF" w14:textId="292D4CA4" w:rsidR="00292430" w:rsidRDefault="00292430" w:rsidP="00292430">
      <w:pPr>
        <w:pStyle w:val="TRArt2"/>
      </w:pPr>
      <w:r>
        <w:rPr>
          <w:rStyle w:val="TRParaHdr"/>
        </w:rPr>
        <w:t>First Level Successor Health Care Representative.</w:t>
      </w:r>
      <w:r>
        <w:t xml:space="preserve"> If my Health Care Representative is unavailable, unable or unwilling to serve for any reason, then I appoint my </w:t>
      </w:r>
      <w:r w:rsidR="000A7C03">
        <w:t>mother</w:t>
      </w:r>
      <w:r w:rsidR="00AF6D82">
        <w:t xml:space="preserve">, </w:t>
      </w:r>
      <w:r w:rsidR="000A7C03">
        <w:rPr>
          <w:b/>
          <w:bCs/>
        </w:rPr>
        <w:t xml:space="preserve">CATHLEEN ESERNIO, </w:t>
      </w:r>
      <w:r w:rsidR="000A7C03">
        <w:t>of 315 East 72</w:t>
      </w:r>
      <w:r w:rsidR="000A7C03" w:rsidRPr="0025031D">
        <w:rPr>
          <w:vertAlign w:val="superscript"/>
        </w:rPr>
        <w:t>nd</w:t>
      </w:r>
      <w:r w:rsidR="000A7C03">
        <w:t xml:space="preserve"> Street, Apt. PH, New York, New York</w:t>
      </w:r>
      <w:r w:rsidR="00A85A2A">
        <w:t>,</w:t>
      </w:r>
      <w:r w:rsidR="00AF6D82">
        <w:t xml:space="preserve"> </w:t>
      </w:r>
      <w:r>
        <w:t xml:space="preserve">as my Health Care Representative, to exercise the powers conferred separately in the order of priority named, to carry out my basic objectives set forth herein and I authorize my Health Care Representatives to interpret those objectives if need be. </w:t>
      </w:r>
      <w:r>
        <w:rPr>
          <w:rStyle w:val="Object"/>
        </w:rPr>
        <w:t>[OBJ:POAM-NJ 1003]</w:t>
      </w:r>
      <w:r>
        <w:t xml:space="preserve"> </w:t>
      </w:r>
    </w:p>
    <w:p w14:paraId="70FFA4C2" w14:textId="6D3E5705" w:rsidR="000C0CFA" w:rsidRDefault="00682228" w:rsidP="00292430">
      <w:pPr>
        <w:pStyle w:val="TRArt2"/>
      </w:pPr>
      <w:r>
        <w:rPr>
          <w:rStyle w:val="TRParaHdr"/>
        </w:rPr>
        <w:t xml:space="preserve">Effective Date. </w:t>
      </w:r>
      <w:r>
        <w:rPr>
          <w:rStyle w:val="TRParaHdr"/>
          <w:b w:val="0"/>
          <w:bCs w:val="0"/>
        </w:rPr>
        <w:t xml:space="preserve">This durable power of attorney </w:t>
      </w:r>
      <w:r>
        <w:t>for health care shall take effect in the event I become unable to make my own health care decisions, as determined by the physician</w:t>
      </w:r>
    </w:p>
    <w:p w14:paraId="58E276FA" w14:textId="000B920B" w:rsidR="004C09ED" w:rsidRDefault="003709F4" w:rsidP="00682228">
      <w:pPr>
        <w:pStyle w:val="TRArt2"/>
        <w:numPr>
          <w:ilvl w:val="0"/>
          <w:numId w:val="0"/>
        </w:numPr>
      </w:pPr>
      <w:r>
        <w:lastRenderedPageBreak/>
        <w:t xml:space="preserve">who has primary responsibility for my care, and any necessary confirming determinations. </w:t>
      </w:r>
      <w:r>
        <w:rPr>
          <w:rStyle w:val="Object"/>
        </w:rPr>
        <w:t>[OBJ:POAM-NJ 1004]</w:t>
      </w:r>
      <w:r>
        <w:t xml:space="preserve">  </w:t>
      </w:r>
    </w:p>
    <w:p w14:paraId="58E276FB" w14:textId="77777777" w:rsidR="004C09ED" w:rsidRDefault="003709F4">
      <w:pPr>
        <w:pStyle w:val="TRArt2"/>
      </w:pPr>
      <w:r>
        <w:rPr>
          <w:rStyle w:val="TRParaHdr"/>
        </w:rPr>
        <w:t>Statement of Wishes.</w:t>
      </w:r>
      <w:r>
        <w:t xml:space="preserve">  To inform those responsible for my care of my specific wishes, I make the following statement of my personal views regarding my health care:  There are circumstances in which I would not want my life to be prolonged by further medical treatment.  In these circumstances, life-sustaining measures should not be initiated and if they have been, they should be discontinued.  I recognize that this is likely to hasten my death.  In the following, I specify the circumstances in which I would choose to forego life-sustaining measures: </w:t>
      </w:r>
      <w:r>
        <w:rPr>
          <w:rStyle w:val="Object"/>
        </w:rPr>
        <w:t>[OBJ:POAM-NJ 1005]</w:t>
      </w:r>
      <w:r>
        <w:t xml:space="preserve">  </w:t>
      </w:r>
    </w:p>
    <w:p w14:paraId="56E1A5EB" w14:textId="77777777" w:rsidR="00A52A3E" w:rsidRDefault="00A52A3E" w:rsidP="00A52A3E">
      <w:pPr>
        <w:pStyle w:val="TRArt3B"/>
      </w:pPr>
      <w:r w:rsidRPr="00C154BC">
        <w:rPr>
          <w:rStyle w:val="TRParaHdr"/>
        </w:rPr>
        <w:t>Terminal Incurable and Irrever</w:t>
      </w:r>
      <w:r>
        <w:rPr>
          <w:rStyle w:val="TRParaHdr"/>
        </w:rPr>
        <w:t>s</w:t>
      </w:r>
      <w:r w:rsidRPr="00C154BC">
        <w:rPr>
          <w:rStyle w:val="TRParaHdr"/>
        </w:rPr>
        <w:t>ible Illness.</w:t>
      </w:r>
      <w:r w:rsidRPr="00C154BC">
        <w:t xml:space="preserve">  I understand that there may come a time when I am diagnosed with an incurable and irreversible illness, disease, or condition that is expected to result in death </w:t>
      </w:r>
      <w:proofErr w:type="gramStart"/>
      <w:r w:rsidRPr="00C154BC">
        <w:t>in the near future</w:t>
      </w:r>
      <w:proofErr w:type="gramEnd"/>
      <w:r w:rsidRPr="00C154BC">
        <w:t xml:space="preserve">. If my attending physician and at least one additional physician who has personally examined me determine that my condition is </w:t>
      </w:r>
      <w:r w:rsidRPr="00473049">
        <w:t>terminal</w:t>
      </w:r>
      <w:r w:rsidRPr="00D15A58">
        <w:t xml:space="preserve"> </w:t>
      </w:r>
      <w:r>
        <w:t xml:space="preserve">I direct that life-sustaining measures which would serve only to artificially prolong my dying be </w:t>
      </w:r>
      <w:proofErr w:type="gramStart"/>
      <w:r>
        <w:t>withheld</w:t>
      </w:r>
      <w:proofErr w:type="gramEnd"/>
      <w:r>
        <w:t xml:space="preserve"> or discontinued.</w:t>
      </w:r>
      <w:r w:rsidRPr="00C154BC">
        <w:t xml:space="preserve"> </w:t>
      </w:r>
      <w:r>
        <w:t xml:space="preserve">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D" w14:textId="46C44FBE" w:rsidR="004C09ED" w:rsidRDefault="003709F4">
      <w:pPr>
        <w:pStyle w:val="TRArt3B"/>
      </w:pPr>
      <w:r>
        <w:rPr>
          <w:rStyle w:val="TRParaHdr"/>
        </w:rPr>
        <w:t>Permanently Unconscious.</w:t>
      </w:r>
      <w:r>
        <w:t xml:space="preserve">  If there should come a time when I am permanently unconscious, and it is determined by my attending physician and at least one additional physician with appropriate expertise who has personally examined me, that I have totally and irreversibly lost consciousness and my capacity for interaction with other people and my surroundings, I direct that life-sustaining measures which would serve only to artificially prolong my dying be withheld or discontinued. Under these circumstances, I direct that artificially provided fluids and nutrition, such as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1677C227" w14:textId="43A78474" w:rsidR="00E251A5" w:rsidRDefault="00E251A5" w:rsidP="00E251A5">
      <w:pPr>
        <w:pStyle w:val="TRArt3B"/>
      </w:pPr>
      <w:r w:rsidRPr="00C154BC">
        <w:rPr>
          <w:rStyle w:val="TRParaHdr"/>
        </w:rPr>
        <w:lastRenderedPageBreak/>
        <w:t>Incurable and Irreversible Illness Not Terminal.</w:t>
      </w:r>
      <w:r w:rsidRPr="00C154BC">
        <w:t xml:space="preserve">  I recognize that I may develop an incurable and irreversible illness, disease, or condition that may not be immediately life-threatening but could cause serious and ongoing deterioration of my physical or mental abilities.</w:t>
      </w:r>
      <w:r w:rsidR="00DA04B2">
        <w:t xml:space="preserve"> </w:t>
      </w:r>
      <w:r w:rsidRPr="00C154BC">
        <w:t>This may include loss of cognitive function, mobility, communication, or other capacities that I deeply value. If I reach a point where treatments would only serve to prolong a diminished quality of life with little chance of meaningful recovery, I do not want life-sustaining measures that would merely extend the dying process or prolong suffering.</w:t>
      </w:r>
      <w:r>
        <w:t xml:space="preserve"> Under these circumstances, I direct that artificially provided fluids and nutrition, such as by feeding tube or intravenous infusion be withheld or withdrawn and that I be allowed to die. I also direct that I be given all medically appropriate care necessary to make me comfortable and to relieve pain. In addition, if I should suffer a cardiac arrest, I direct that cardiopulmonary resuscitation (CPR) not be provided and that I be allowed to die.  </w:t>
      </w:r>
      <w:r>
        <w:rPr>
          <w:rStyle w:val="Object"/>
        </w:rPr>
        <w:t>[OBJ:POAM-NJ 1007]</w:t>
      </w:r>
      <w:r>
        <w:t xml:space="preserve">  </w:t>
      </w:r>
    </w:p>
    <w:p w14:paraId="58E276FF" w14:textId="77777777" w:rsidR="004C09ED" w:rsidRDefault="003709F4">
      <w:pPr>
        <w:pStyle w:val="TRArt2"/>
      </w:pPr>
      <w:r>
        <w:rPr>
          <w:rStyle w:val="TRParaHdr"/>
        </w:rPr>
        <w:t>Definition of Brain Dead.</w:t>
      </w:r>
      <w:r>
        <w:t xml:space="preserve">  The State of New Jersey recognizes the irreversible cessation of all functions of the entire brain, including the brain stem (also known as whole brain death), as a legal standard for the declaration of my death. </w:t>
      </w:r>
    </w:p>
    <w:p w14:paraId="58E27700" w14:textId="77777777" w:rsidR="004C09ED" w:rsidRDefault="003709F4">
      <w:pPr>
        <w:pStyle w:val="TRArt3B"/>
        <w:numPr>
          <w:ilvl w:val="0"/>
          <w:numId w:val="0"/>
        </w:numPr>
        <w:rPr>
          <w:i/>
          <w:iCs/>
        </w:rPr>
      </w:pPr>
      <w:proofErr w:type="gramStart"/>
      <w:r>
        <w:rPr>
          <w:i/>
          <w:iCs/>
        </w:rPr>
        <w:t>Initial</w:t>
      </w:r>
      <w:proofErr w:type="gramEnd"/>
      <w:r>
        <w:rPr>
          <w:i/>
          <w:iCs/>
        </w:rPr>
        <w:t xml:space="preserve"> the following statement </w:t>
      </w:r>
      <w:proofErr w:type="gramStart"/>
      <w:r>
        <w:rPr>
          <w:b/>
          <w:bCs/>
          <w:i/>
          <w:iCs/>
          <w:u w:val="single"/>
        </w:rPr>
        <w:t>only</w:t>
      </w:r>
      <w:proofErr w:type="gramEnd"/>
      <w:r>
        <w:rPr>
          <w:i/>
          <w:iCs/>
        </w:rPr>
        <w:t xml:space="preserve"> if it applies to you.  </w:t>
      </w:r>
    </w:p>
    <w:p w14:paraId="58E27701" w14:textId="77777777" w:rsidR="004C09ED" w:rsidRDefault="003709F4">
      <w:pPr>
        <w:pStyle w:val="TRBody1"/>
      </w:pPr>
      <w:r>
        <w:t>[      ]</w:t>
      </w:r>
      <w:r>
        <w:tab/>
        <w:t xml:space="preserve">To declare my death </w:t>
      </w:r>
      <w:proofErr w:type="gramStart"/>
      <w:r>
        <w:t>on the basis of</w:t>
      </w:r>
      <w:proofErr w:type="gramEnd"/>
      <w:r>
        <w:t xml:space="preserve"> the whole brain death standard would violate my personal religious beliefs.  I therefore wish my death to be declared solely </w:t>
      </w:r>
      <w:proofErr w:type="gramStart"/>
      <w:r>
        <w:t>on the basis of</w:t>
      </w:r>
      <w:proofErr w:type="gramEnd"/>
      <w:r>
        <w:t xml:space="preserve"> the traditional criteria of irreversible cessation of cardiopulmonary (heartbeat and breathing) function. </w:t>
      </w:r>
      <w:r>
        <w:rPr>
          <w:rStyle w:val="Object"/>
        </w:rPr>
        <w:t>[OBJ:POAM-NJ 1011]</w:t>
      </w:r>
      <w:r>
        <w:t xml:space="preserve">  </w:t>
      </w:r>
    </w:p>
    <w:p w14:paraId="6452911A" w14:textId="77777777" w:rsidR="003657A6" w:rsidRDefault="003709F4" w:rsidP="003657A6">
      <w:pPr>
        <w:pStyle w:val="TRArt2"/>
      </w:pPr>
      <w:r>
        <w:rPr>
          <w:rStyle w:val="TRParaHdr"/>
        </w:rPr>
        <w:t>Anatomical Gifts.</w:t>
      </w:r>
      <w:r>
        <w:t xml:space="preserve"> </w:t>
      </w:r>
      <w:r w:rsidR="00684F08" w:rsidRPr="00F0179F">
        <w:t xml:space="preserve">  </w:t>
      </w:r>
      <w:r w:rsidR="003657A6">
        <w:t xml:space="preserve">I do not wish to make an anatomical gift upon my death. </w:t>
      </w:r>
      <w:r w:rsidR="003657A6">
        <w:rPr>
          <w:rStyle w:val="Object"/>
        </w:rPr>
        <w:t>[OBJ:POAM-NJ 1013]</w:t>
      </w:r>
      <w:r w:rsidR="003657A6">
        <w:t xml:space="preserve"> </w:t>
      </w:r>
    </w:p>
    <w:p w14:paraId="4E958E87" w14:textId="77777777" w:rsidR="003657A6" w:rsidRDefault="003657A6" w:rsidP="003657A6">
      <w:pPr>
        <w:pStyle w:val="TRBody1"/>
        <w:rPr>
          <w:spacing w:val="-2"/>
        </w:rPr>
      </w:pPr>
      <w:r>
        <w:t xml:space="preserve">This request is made after careful consideration, while I am in good health and of sound mind. I recognize that it appears to place a heavy responsibility upon my Health Care Representative, or, if my Health Care Representative is not available, those persons responsible for my care, but it is with the intention of relieving them of such responsibility and of placing it upon myself in accordance with my strong convictions that this statement is made. </w:t>
      </w:r>
      <w:r>
        <w:rPr>
          <w:rStyle w:val="Object"/>
        </w:rPr>
        <w:t>[OBJ:POAM-NJ 1014]</w:t>
      </w:r>
      <w:r>
        <w:t xml:space="preserve">  </w:t>
      </w:r>
    </w:p>
    <w:p w14:paraId="58E27704" w14:textId="6B2CBE7E" w:rsidR="004C09ED" w:rsidRDefault="00684F08" w:rsidP="003657A6">
      <w:pPr>
        <w:pStyle w:val="TRArt2"/>
        <w:numPr>
          <w:ilvl w:val="0"/>
          <w:numId w:val="0"/>
        </w:numPr>
        <w:ind w:left="720"/>
      </w:pPr>
      <w:r>
        <w:t xml:space="preserve">Executed on </w:t>
      </w:r>
      <w:r w:rsidR="004C0FAD">
        <w:t>December</w:t>
      </w:r>
      <w:r>
        <w:t xml:space="preserve"> _____, 2025.</w:t>
      </w:r>
    </w:p>
    <w:p w14:paraId="58E27705" w14:textId="77777777" w:rsidR="004C09ED" w:rsidRDefault="003709F4" w:rsidP="00A85A2A">
      <w:pPr>
        <w:pStyle w:val="TRSigLine"/>
        <w:ind w:left="5040"/>
      </w:pPr>
      <w:r>
        <w:t xml:space="preserve">____________________________________ </w:t>
      </w:r>
    </w:p>
    <w:p w14:paraId="58E27706" w14:textId="3E407ED0" w:rsidR="004C09ED" w:rsidRPr="00602E55" w:rsidRDefault="00636BB5" w:rsidP="00A85A2A">
      <w:pPr>
        <w:pStyle w:val="TRSigName"/>
        <w:ind w:left="5040"/>
        <w:rPr>
          <w:b/>
          <w:bCs/>
        </w:rPr>
      </w:pPr>
      <w:r>
        <w:rPr>
          <w:b/>
          <w:bCs/>
        </w:rPr>
        <w:t>JESSICA BYRNES</w:t>
      </w:r>
      <w:r w:rsidR="003709F4" w:rsidRPr="00602E55">
        <w:rPr>
          <w:b/>
          <w:bCs/>
        </w:rPr>
        <w:t xml:space="preserve"> </w:t>
      </w:r>
    </w:p>
    <w:p w14:paraId="58E27709" w14:textId="3098BC7C" w:rsidR="004C09ED" w:rsidRPr="00A85A2A" w:rsidRDefault="003709F4">
      <w:pPr>
        <w:pStyle w:val="TRMemHeader1"/>
        <w:rPr>
          <w:u w:val="single"/>
        </w:rPr>
      </w:pPr>
      <w:r w:rsidRPr="00A85A2A">
        <w:rPr>
          <w:u w:val="single"/>
        </w:rPr>
        <w:lastRenderedPageBreak/>
        <w:t xml:space="preserve">STATEMENT OF WITNESSES </w:t>
      </w:r>
    </w:p>
    <w:p w14:paraId="58E2770A" w14:textId="72A076D1" w:rsidR="004C09ED" w:rsidRDefault="003709F4">
      <w:pPr>
        <w:pStyle w:val="TRBody1"/>
      </w:pPr>
      <w:r>
        <w:t xml:space="preserve">I declare that the person who signed this </w:t>
      </w:r>
      <w:r w:rsidR="000614AD">
        <w:t>document or</w:t>
      </w:r>
      <w:r>
        <w:t xml:space="preserve"> asked another to sign this document on her behalf, did so in my presence, that she is personally known to me and she appears to be of sound mind and free of duress or undue influence.  I am eighteen (18) years of age or </w:t>
      </w:r>
      <w:r w:rsidR="000614AD">
        <w:t>older and</w:t>
      </w:r>
      <w:r>
        <w:t xml:space="preserve"> am not designated by this or any other document as the person’s health care representative nor as an alternate health care representative. </w:t>
      </w:r>
      <w:r>
        <w:rPr>
          <w:rStyle w:val="Object"/>
        </w:rPr>
        <w:t>[OBJ:POAM-NJ 1015]</w:t>
      </w:r>
      <w:r>
        <w:t xml:space="preserve"> </w:t>
      </w:r>
    </w:p>
    <w:p w14:paraId="58E2770B" w14:textId="624C0200" w:rsidR="004C09ED" w:rsidRDefault="003709F4" w:rsidP="00A85A2A">
      <w:pPr>
        <w:pStyle w:val="TRSigLine"/>
        <w:ind w:left="5040"/>
      </w:pPr>
      <w:r>
        <w:t>____________________________________</w:t>
      </w:r>
    </w:p>
    <w:p w14:paraId="58E2770C" w14:textId="6A5DBB39" w:rsidR="004C09ED" w:rsidRDefault="003709F4" w:rsidP="00A85A2A">
      <w:pPr>
        <w:pStyle w:val="TRSigName"/>
        <w:ind w:left="5040"/>
      </w:pPr>
      <w:r>
        <w:t>LORI PENSABENE, Witness</w:t>
      </w:r>
      <w:r>
        <w:br w:type="textWrapping" w:clear="all"/>
        <w:t>168 Prospect Plains Road</w:t>
      </w:r>
      <w:r>
        <w:br w:type="textWrapping" w:clear="all"/>
        <w:t>Monroe Township, New Jersey 08831</w:t>
      </w:r>
    </w:p>
    <w:p w14:paraId="58E2770D" w14:textId="221E1ACB" w:rsidR="004C09ED" w:rsidRDefault="003709F4" w:rsidP="00A85A2A">
      <w:pPr>
        <w:pStyle w:val="TRSigLine"/>
        <w:ind w:left="5040"/>
      </w:pPr>
      <w:r>
        <w:t>____________________________________</w:t>
      </w:r>
    </w:p>
    <w:p w14:paraId="354271F1" w14:textId="28CC740E" w:rsidR="007C5A8E" w:rsidRDefault="003709F4" w:rsidP="00A85A2A">
      <w:pPr>
        <w:pStyle w:val="TRSigName"/>
        <w:ind w:left="5040"/>
      </w:pPr>
      <w:r>
        <w:t>KAREN M. CLAYTON, Witness</w:t>
      </w:r>
      <w:r>
        <w:br w:type="textWrapping" w:clear="all"/>
        <w:t>168 Prospect Plains Road</w:t>
      </w:r>
      <w:r>
        <w:br w:type="textWrapping" w:clear="all"/>
        <w:t>Monroe Township, New Jersey 08831</w:t>
      </w:r>
    </w:p>
    <w:p w14:paraId="27EB1AC5" w14:textId="77777777" w:rsidR="000614AD" w:rsidRDefault="000614AD" w:rsidP="00A85A2A">
      <w:pPr>
        <w:pStyle w:val="TRAffid"/>
        <w:keepNext/>
        <w:keepLines/>
        <w:spacing w:after="0"/>
      </w:pPr>
    </w:p>
    <w:p w14:paraId="58E27712" w14:textId="6B794F7B" w:rsidR="004C09ED" w:rsidRDefault="003709F4" w:rsidP="00A85A2A">
      <w:pPr>
        <w:pStyle w:val="TRAffid"/>
        <w:keepNext/>
        <w:keepLines/>
        <w:spacing w:after="0"/>
      </w:pPr>
      <w:r>
        <w:t>STATE OF NEW JERSEY</w:t>
      </w:r>
      <w:r>
        <w:tab/>
        <w:t>)</w:t>
      </w:r>
    </w:p>
    <w:p w14:paraId="58E27713" w14:textId="77777777" w:rsidR="004C09ED" w:rsidRDefault="003709F4" w:rsidP="00A85A2A">
      <w:pPr>
        <w:pStyle w:val="TRAffid"/>
        <w:keepNext/>
        <w:keepLines/>
        <w:spacing w:after="0"/>
      </w:pPr>
      <w:r>
        <w:tab/>
        <w:t xml:space="preserve">)  </w:t>
      </w:r>
      <w:proofErr w:type="gramStart"/>
      <w:r>
        <w:t>ss</w:t>
      </w:r>
      <w:proofErr w:type="gramEnd"/>
    </w:p>
    <w:p w14:paraId="58E27714" w14:textId="77777777" w:rsidR="004C09ED" w:rsidRDefault="003709F4" w:rsidP="00A85A2A">
      <w:pPr>
        <w:pStyle w:val="TRAffid"/>
        <w:keepNext/>
        <w:keepLines/>
        <w:spacing w:after="0"/>
      </w:pPr>
      <w:r>
        <w:t>MIDDLESEX COUNTY</w:t>
      </w:r>
      <w:r>
        <w:tab/>
        <w:t xml:space="preserve">) </w:t>
      </w:r>
    </w:p>
    <w:p w14:paraId="58E27715" w14:textId="77777777" w:rsidR="004C09ED" w:rsidRDefault="004C09ED">
      <w:pPr>
        <w:keepNext/>
        <w:keepLines/>
      </w:pPr>
    </w:p>
    <w:p w14:paraId="58E27716" w14:textId="5108E639" w:rsidR="004C09ED" w:rsidRDefault="003709F4">
      <w:pPr>
        <w:pStyle w:val="TRBody1"/>
        <w:keepNext/>
        <w:keepLines/>
      </w:pPr>
      <w:r>
        <w:t xml:space="preserve">On </w:t>
      </w:r>
      <w:r w:rsidR="004C0FAD">
        <w:t>December</w:t>
      </w:r>
      <w:r>
        <w:t xml:space="preserve"> </w:t>
      </w:r>
      <w:r w:rsidR="000614AD">
        <w:t>_____</w:t>
      </w:r>
      <w:r w:rsidR="00A85A2A">
        <w:t>,</w:t>
      </w:r>
      <w:r>
        <w:t xml:space="preserve"> 2025, before me, the subscriber, </w:t>
      </w:r>
      <w:r w:rsidR="0028475F">
        <w:t>a</w:t>
      </w:r>
      <w:r w:rsidR="00F64077">
        <w:t xml:space="preserve">n Attorney at Law </w:t>
      </w:r>
      <w:r>
        <w:t xml:space="preserve">of the State of New Jersey, in and for Middlesex County, personally appeared </w:t>
      </w:r>
      <w:r w:rsidR="00636BB5">
        <w:rPr>
          <w:b/>
          <w:bCs/>
        </w:rPr>
        <w:t>JESSICA BYRNES</w:t>
      </w:r>
      <w:r>
        <w:t xml:space="preserve">, whom I know to be such person, and she did then and there execute this declaration. </w:t>
      </w:r>
      <w:r>
        <w:rPr>
          <w:rStyle w:val="Object"/>
        </w:rPr>
        <w:t>[OBJ:POAM-NJ 1016]</w:t>
      </w:r>
      <w:r>
        <w:t xml:space="preserve">  </w:t>
      </w:r>
    </w:p>
    <w:p w14:paraId="703D5308" w14:textId="77777777" w:rsidR="001724F9" w:rsidRDefault="001724F9" w:rsidP="001724F9">
      <w:pPr>
        <w:pStyle w:val="TRSigName"/>
        <w:spacing w:after="0"/>
        <w:ind w:left="5040"/>
        <w:jc w:val="both"/>
        <w:rPr>
          <w:b/>
          <w:bCs/>
        </w:rPr>
      </w:pPr>
      <w:bookmarkStart w:id="0" w:name="_Hlk201651298"/>
    </w:p>
    <w:p w14:paraId="6AAC34FA" w14:textId="77777777" w:rsidR="000614AD" w:rsidRDefault="000614AD" w:rsidP="001724F9">
      <w:pPr>
        <w:pStyle w:val="TRSigName"/>
        <w:spacing w:after="0"/>
        <w:ind w:left="5040"/>
        <w:jc w:val="both"/>
        <w:rPr>
          <w:b/>
          <w:bCs/>
        </w:rPr>
      </w:pPr>
    </w:p>
    <w:p w14:paraId="0FC5194C" w14:textId="5D74F372" w:rsidR="001724F9" w:rsidRPr="006D1E7E" w:rsidRDefault="003709F4" w:rsidP="001724F9">
      <w:pPr>
        <w:pStyle w:val="TRSigName"/>
        <w:spacing w:after="0"/>
        <w:ind w:left="5040"/>
        <w:jc w:val="both"/>
      </w:pPr>
      <w:r w:rsidRPr="000E6CC9">
        <w:rPr>
          <w:b/>
          <w:bCs/>
        </w:rPr>
        <w:t>___________________________________</w:t>
      </w:r>
      <w:r w:rsidRPr="000E6CC9">
        <w:rPr>
          <w:b/>
          <w:bCs/>
        </w:rPr>
        <w:br/>
      </w:r>
      <w:bookmarkEnd w:id="0"/>
      <w:r w:rsidR="001724F9" w:rsidRPr="006D1E7E">
        <w:t>Adam J. Elias, Esq. (#050452014)</w:t>
      </w:r>
    </w:p>
    <w:p w14:paraId="17683BBF" w14:textId="77777777" w:rsidR="001724F9" w:rsidRPr="006D1E7E" w:rsidRDefault="001724F9" w:rsidP="001724F9">
      <w:pPr>
        <w:pStyle w:val="TRSigName"/>
        <w:spacing w:after="0"/>
        <w:ind w:left="5040"/>
        <w:jc w:val="both"/>
      </w:pPr>
      <w:r w:rsidRPr="006D1E7E">
        <w:t>Attorney at Law of the State of New Jersey</w:t>
      </w:r>
    </w:p>
    <w:p w14:paraId="58E2771C" w14:textId="14C8DEA3" w:rsidR="004C09ED" w:rsidRDefault="004C09ED" w:rsidP="00A85A2A">
      <w:pPr>
        <w:pStyle w:val="TRSigLine"/>
        <w:ind w:left="5040"/>
      </w:pPr>
    </w:p>
    <w:sectPr w:rsidR="004C09ED">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A301" w14:textId="77777777" w:rsidR="00B37E0C" w:rsidRDefault="00B37E0C">
      <w:r>
        <w:separator/>
      </w:r>
    </w:p>
  </w:endnote>
  <w:endnote w:type="continuationSeparator" w:id="0">
    <w:p w14:paraId="164DC3FF" w14:textId="77777777" w:rsidR="00B37E0C" w:rsidRDefault="00B37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D381" w14:textId="77777777" w:rsidR="00D53C36" w:rsidRDefault="00D53C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771D" w14:textId="77777777" w:rsidR="004C09ED" w:rsidRDefault="003709F4">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5</w:t>
    </w:r>
    <w:r>
      <w:rPr>
        <w:rStyle w:val="TRFooter12"/>
      </w:rPr>
      <w:fldChar w:fldCharType="end"/>
    </w:r>
    <w:r>
      <w:rPr>
        <w:rStyle w:val="TRFooter12"/>
      </w:rPr>
      <w:t xml:space="preserve"> -</w:t>
    </w:r>
  </w:p>
  <w:p w14:paraId="58E2771E" w14:textId="77777777" w:rsidR="004C09ED" w:rsidRDefault="004C0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897" w14:textId="77777777" w:rsidR="00D53C36" w:rsidRDefault="00D53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0EA9" w14:textId="77777777" w:rsidR="00B37E0C" w:rsidRDefault="00B37E0C">
      <w:r>
        <w:separator/>
      </w:r>
    </w:p>
  </w:footnote>
  <w:footnote w:type="continuationSeparator" w:id="0">
    <w:p w14:paraId="716C034A" w14:textId="77777777" w:rsidR="00B37E0C" w:rsidRDefault="00B37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A72B" w14:textId="7CD7060F" w:rsidR="00D53C36" w:rsidRDefault="00D53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3479" w14:textId="60107717" w:rsidR="00D53C36" w:rsidRDefault="00D53C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3331" w14:textId="3F42B2ED" w:rsidR="00D53C36" w:rsidRDefault="00D5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61F"/>
    <w:multiLevelType w:val="hybridMultilevel"/>
    <w:tmpl w:val="0B68D8AE"/>
    <w:lvl w:ilvl="0" w:tplc="CAAE0A86">
      <w:start w:val="1"/>
      <w:numFmt w:val="decimal"/>
      <w:pStyle w:val="TRAgr2"/>
      <w:lvlText w:val="%1."/>
      <w:lvlJc w:val="left"/>
      <w:pPr>
        <w:ind w:left="720" w:hanging="360"/>
      </w:pPr>
    </w:lvl>
    <w:lvl w:ilvl="1" w:tplc="FEE0809C" w:tentative="1">
      <w:start w:val="1"/>
      <w:numFmt w:val="lowerLetter"/>
      <w:lvlText w:val="%2."/>
      <w:lvlJc w:val="left"/>
      <w:pPr>
        <w:ind w:left="1440" w:hanging="360"/>
      </w:pPr>
    </w:lvl>
    <w:lvl w:ilvl="2" w:tplc="761A5792" w:tentative="1">
      <w:start w:val="1"/>
      <w:numFmt w:val="lowerRoman"/>
      <w:lvlText w:val="%3."/>
      <w:lvlJc w:val="right"/>
      <w:pPr>
        <w:ind w:left="2160" w:hanging="180"/>
      </w:pPr>
    </w:lvl>
    <w:lvl w:ilvl="3" w:tplc="0A965DB0" w:tentative="1">
      <w:start w:val="1"/>
      <w:numFmt w:val="decimal"/>
      <w:lvlText w:val="%4."/>
      <w:lvlJc w:val="left"/>
      <w:pPr>
        <w:ind w:left="2880" w:hanging="360"/>
      </w:pPr>
    </w:lvl>
    <w:lvl w:ilvl="4" w:tplc="7B722F1A" w:tentative="1">
      <w:start w:val="1"/>
      <w:numFmt w:val="lowerLetter"/>
      <w:lvlText w:val="%5."/>
      <w:lvlJc w:val="left"/>
      <w:pPr>
        <w:ind w:left="3600" w:hanging="360"/>
      </w:pPr>
    </w:lvl>
    <w:lvl w:ilvl="5" w:tplc="51E88F1C" w:tentative="1">
      <w:start w:val="1"/>
      <w:numFmt w:val="lowerRoman"/>
      <w:lvlText w:val="%6."/>
      <w:lvlJc w:val="right"/>
      <w:pPr>
        <w:ind w:left="4320" w:hanging="180"/>
      </w:pPr>
    </w:lvl>
    <w:lvl w:ilvl="6" w:tplc="C3EE39C6" w:tentative="1">
      <w:start w:val="1"/>
      <w:numFmt w:val="decimal"/>
      <w:lvlText w:val="%7."/>
      <w:lvlJc w:val="left"/>
      <w:pPr>
        <w:ind w:left="5040" w:hanging="360"/>
      </w:pPr>
    </w:lvl>
    <w:lvl w:ilvl="7" w:tplc="BD6A31A6" w:tentative="1">
      <w:start w:val="1"/>
      <w:numFmt w:val="lowerLetter"/>
      <w:lvlText w:val="%8."/>
      <w:lvlJc w:val="left"/>
      <w:pPr>
        <w:ind w:left="5760" w:hanging="360"/>
      </w:pPr>
    </w:lvl>
    <w:lvl w:ilvl="8" w:tplc="F8B00EB8" w:tentative="1">
      <w:start w:val="1"/>
      <w:numFmt w:val="lowerRoman"/>
      <w:lvlText w:val="%9."/>
      <w:lvlJc w:val="right"/>
      <w:pPr>
        <w:ind w:left="6480" w:hanging="180"/>
      </w:pPr>
    </w:lvl>
  </w:abstractNum>
  <w:abstractNum w:abstractNumId="1" w15:restartNumberingAfterBreak="0">
    <w:nsid w:val="10037B84"/>
    <w:multiLevelType w:val="multilevel"/>
    <w:tmpl w:val="FE025A60"/>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1A3A5AD8"/>
    <w:multiLevelType w:val="hybridMultilevel"/>
    <w:tmpl w:val="BB04147E"/>
    <w:lvl w:ilvl="0" w:tplc="24AA0CF6">
      <w:start w:val="1"/>
      <w:numFmt w:val="decimal"/>
      <w:pStyle w:val="TRAgr4"/>
      <w:lvlText w:val="%1."/>
      <w:lvlJc w:val="left"/>
      <w:pPr>
        <w:ind w:left="720" w:hanging="360"/>
      </w:pPr>
    </w:lvl>
    <w:lvl w:ilvl="1" w:tplc="86C01928" w:tentative="1">
      <w:start w:val="1"/>
      <w:numFmt w:val="lowerLetter"/>
      <w:lvlText w:val="%2."/>
      <w:lvlJc w:val="left"/>
      <w:pPr>
        <w:ind w:left="1440" w:hanging="360"/>
      </w:pPr>
    </w:lvl>
    <w:lvl w:ilvl="2" w:tplc="848A3A9E" w:tentative="1">
      <w:start w:val="1"/>
      <w:numFmt w:val="lowerRoman"/>
      <w:lvlText w:val="%3."/>
      <w:lvlJc w:val="right"/>
      <w:pPr>
        <w:ind w:left="2160" w:hanging="180"/>
      </w:pPr>
    </w:lvl>
    <w:lvl w:ilvl="3" w:tplc="0A36247E" w:tentative="1">
      <w:start w:val="1"/>
      <w:numFmt w:val="decimal"/>
      <w:lvlText w:val="%4."/>
      <w:lvlJc w:val="left"/>
      <w:pPr>
        <w:ind w:left="2880" w:hanging="360"/>
      </w:pPr>
    </w:lvl>
    <w:lvl w:ilvl="4" w:tplc="4D68EC04" w:tentative="1">
      <w:start w:val="1"/>
      <w:numFmt w:val="lowerLetter"/>
      <w:lvlText w:val="%5."/>
      <w:lvlJc w:val="left"/>
      <w:pPr>
        <w:ind w:left="3600" w:hanging="360"/>
      </w:pPr>
    </w:lvl>
    <w:lvl w:ilvl="5" w:tplc="E2AA47E0" w:tentative="1">
      <w:start w:val="1"/>
      <w:numFmt w:val="lowerRoman"/>
      <w:lvlText w:val="%6."/>
      <w:lvlJc w:val="right"/>
      <w:pPr>
        <w:ind w:left="4320" w:hanging="180"/>
      </w:pPr>
    </w:lvl>
    <w:lvl w:ilvl="6" w:tplc="E3781AC0" w:tentative="1">
      <w:start w:val="1"/>
      <w:numFmt w:val="decimal"/>
      <w:lvlText w:val="%7."/>
      <w:lvlJc w:val="left"/>
      <w:pPr>
        <w:ind w:left="5040" w:hanging="360"/>
      </w:pPr>
    </w:lvl>
    <w:lvl w:ilvl="7" w:tplc="79A4F1E2" w:tentative="1">
      <w:start w:val="1"/>
      <w:numFmt w:val="lowerLetter"/>
      <w:lvlText w:val="%8."/>
      <w:lvlJc w:val="left"/>
      <w:pPr>
        <w:ind w:left="5760" w:hanging="360"/>
      </w:pPr>
    </w:lvl>
    <w:lvl w:ilvl="8" w:tplc="35928FE8" w:tentative="1">
      <w:start w:val="1"/>
      <w:numFmt w:val="lowerRoman"/>
      <w:lvlText w:val="%9."/>
      <w:lvlJc w:val="right"/>
      <w:pPr>
        <w:ind w:left="6480" w:hanging="180"/>
      </w:pPr>
    </w:lvl>
  </w:abstractNum>
  <w:abstractNum w:abstractNumId="4" w15:restartNumberingAfterBreak="0">
    <w:nsid w:val="2B2C6DE9"/>
    <w:multiLevelType w:val="hybridMultilevel"/>
    <w:tmpl w:val="28549222"/>
    <w:lvl w:ilvl="0" w:tplc="844E3E66">
      <w:start w:val="1"/>
      <w:numFmt w:val="bullet"/>
      <w:pStyle w:val="TRMemBullet"/>
      <w:lvlText w:val=""/>
      <w:lvlJc w:val="left"/>
      <w:pPr>
        <w:tabs>
          <w:tab w:val="num" w:pos="720"/>
        </w:tabs>
        <w:ind w:left="720" w:hanging="360"/>
      </w:pPr>
      <w:rPr>
        <w:rFonts w:ascii="Symbol" w:hAnsi="Symbol" w:hint="default"/>
      </w:rPr>
    </w:lvl>
    <w:lvl w:ilvl="1" w:tplc="47D4130E">
      <w:start w:val="1"/>
      <w:numFmt w:val="bullet"/>
      <w:lvlText w:val="o"/>
      <w:lvlJc w:val="left"/>
      <w:pPr>
        <w:tabs>
          <w:tab w:val="num" w:pos="1440"/>
        </w:tabs>
        <w:ind w:left="1440" w:hanging="360"/>
      </w:pPr>
      <w:rPr>
        <w:rFonts w:ascii="Courier New" w:hAnsi="Courier New" w:hint="default"/>
      </w:rPr>
    </w:lvl>
    <w:lvl w:ilvl="2" w:tplc="78642BFC">
      <w:start w:val="1"/>
      <w:numFmt w:val="bullet"/>
      <w:lvlText w:val=""/>
      <w:lvlJc w:val="left"/>
      <w:pPr>
        <w:tabs>
          <w:tab w:val="num" w:pos="2160"/>
        </w:tabs>
        <w:ind w:left="2160" w:hanging="360"/>
      </w:pPr>
      <w:rPr>
        <w:rFonts w:ascii="Wingdings" w:hAnsi="Wingdings" w:hint="default"/>
      </w:rPr>
    </w:lvl>
    <w:lvl w:ilvl="3" w:tplc="CF080654">
      <w:start w:val="1"/>
      <w:numFmt w:val="bullet"/>
      <w:lvlText w:val=""/>
      <w:lvlJc w:val="left"/>
      <w:pPr>
        <w:tabs>
          <w:tab w:val="num" w:pos="2880"/>
        </w:tabs>
        <w:ind w:left="2880" w:hanging="360"/>
      </w:pPr>
      <w:rPr>
        <w:rFonts w:ascii="Symbol" w:hAnsi="Symbol" w:hint="default"/>
      </w:rPr>
    </w:lvl>
    <w:lvl w:ilvl="4" w:tplc="2FC28962">
      <w:start w:val="1"/>
      <w:numFmt w:val="bullet"/>
      <w:lvlText w:val="o"/>
      <w:lvlJc w:val="left"/>
      <w:pPr>
        <w:tabs>
          <w:tab w:val="num" w:pos="3600"/>
        </w:tabs>
        <w:ind w:left="3600" w:hanging="360"/>
      </w:pPr>
      <w:rPr>
        <w:rFonts w:ascii="Courier New" w:hAnsi="Courier New" w:hint="default"/>
      </w:rPr>
    </w:lvl>
    <w:lvl w:ilvl="5" w:tplc="09A07996">
      <w:start w:val="1"/>
      <w:numFmt w:val="bullet"/>
      <w:lvlText w:val=""/>
      <w:lvlJc w:val="left"/>
      <w:pPr>
        <w:tabs>
          <w:tab w:val="num" w:pos="4320"/>
        </w:tabs>
        <w:ind w:left="4320" w:hanging="360"/>
      </w:pPr>
      <w:rPr>
        <w:rFonts w:ascii="Wingdings" w:hAnsi="Wingdings" w:hint="default"/>
      </w:rPr>
    </w:lvl>
    <w:lvl w:ilvl="6" w:tplc="EC4A9276">
      <w:start w:val="1"/>
      <w:numFmt w:val="bullet"/>
      <w:lvlText w:val=""/>
      <w:lvlJc w:val="left"/>
      <w:pPr>
        <w:tabs>
          <w:tab w:val="num" w:pos="5040"/>
        </w:tabs>
        <w:ind w:left="5040" w:hanging="360"/>
      </w:pPr>
      <w:rPr>
        <w:rFonts w:ascii="Symbol" w:hAnsi="Symbol" w:hint="default"/>
      </w:rPr>
    </w:lvl>
    <w:lvl w:ilvl="7" w:tplc="3ACE8272">
      <w:start w:val="1"/>
      <w:numFmt w:val="bullet"/>
      <w:lvlText w:val="o"/>
      <w:lvlJc w:val="left"/>
      <w:pPr>
        <w:tabs>
          <w:tab w:val="num" w:pos="5760"/>
        </w:tabs>
        <w:ind w:left="5760" w:hanging="360"/>
      </w:pPr>
      <w:rPr>
        <w:rFonts w:ascii="Courier New" w:hAnsi="Courier New" w:hint="default"/>
      </w:rPr>
    </w:lvl>
    <w:lvl w:ilvl="8" w:tplc="C43E3A62">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6" w15:restartNumberingAfterBreak="0">
    <w:nsid w:val="3D970C09"/>
    <w:multiLevelType w:val="hybridMultilevel"/>
    <w:tmpl w:val="1172ACB8"/>
    <w:lvl w:ilvl="0" w:tplc="39CA5A18">
      <w:start w:val="1"/>
      <w:numFmt w:val="decimal"/>
      <w:pStyle w:val="TRAgr3"/>
      <w:lvlText w:val="%1."/>
      <w:lvlJc w:val="left"/>
      <w:pPr>
        <w:ind w:left="720" w:hanging="360"/>
      </w:pPr>
      <w:rPr>
        <w:rFonts w:hint="default"/>
      </w:rPr>
    </w:lvl>
    <w:lvl w:ilvl="1" w:tplc="E480A952" w:tentative="1">
      <w:start w:val="1"/>
      <w:numFmt w:val="lowerLetter"/>
      <w:lvlText w:val="%2."/>
      <w:lvlJc w:val="left"/>
      <w:pPr>
        <w:ind w:left="1440" w:hanging="360"/>
      </w:pPr>
    </w:lvl>
    <w:lvl w:ilvl="2" w:tplc="5644EA04" w:tentative="1">
      <w:start w:val="1"/>
      <w:numFmt w:val="lowerRoman"/>
      <w:lvlText w:val="%3."/>
      <w:lvlJc w:val="right"/>
      <w:pPr>
        <w:ind w:left="2160" w:hanging="180"/>
      </w:pPr>
    </w:lvl>
    <w:lvl w:ilvl="3" w:tplc="3DDCB3C4" w:tentative="1">
      <w:start w:val="1"/>
      <w:numFmt w:val="decimal"/>
      <w:lvlText w:val="%4."/>
      <w:lvlJc w:val="left"/>
      <w:pPr>
        <w:ind w:left="2880" w:hanging="360"/>
      </w:pPr>
    </w:lvl>
    <w:lvl w:ilvl="4" w:tplc="D9F64368" w:tentative="1">
      <w:start w:val="1"/>
      <w:numFmt w:val="lowerLetter"/>
      <w:lvlText w:val="%5."/>
      <w:lvlJc w:val="left"/>
      <w:pPr>
        <w:ind w:left="3600" w:hanging="360"/>
      </w:pPr>
    </w:lvl>
    <w:lvl w:ilvl="5" w:tplc="66F06164" w:tentative="1">
      <w:start w:val="1"/>
      <w:numFmt w:val="lowerRoman"/>
      <w:lvlText w:val="%6."/>
      <w:lvlJc w:val="right"/>
      <w:pPr>
        <w:ind w:left="4320" w:hanging="180"/>
      </w:pPr>
    </w:lvl>
    <w:lvl w:ilvl="6" w:tplc="C49E6F22" w:tentative="1">
      <w:start w:val="1"/>
      <w:numFmt w:val="decimal"/>
      <w:lvlText w:val="%7."/>
      <w:lvlJc w:val="left"/>
      <w:pPr>
        <w:ind w:left="5040" w:hanging="360"/>
      </w:pPr>
    </w:lvl>
    <w:lvl w:ilvl="7" w:tplc="D2708D8E" w:tentative="1">
      <w:start w:val="1"/>
      <w:numFmt w:val="lowerLetter"/>
      <w:lvlText w:val="%8."/>
      <w:lvlJc w:val="left"/>
      <w:pPr>
        <w:ind w:left="5760" w:hanging="360"/>
      </w:pPr>
    </w:lvl>
    <w:lvl w:ilvl="8" w:tplc="092E6CF4" w:tentative="1">
      <w:start w:val="1"/>
      <w:numFmt w:val="lowerRoman"/>
      <w:lvlText w:val="%9."/>
      <w:lvlJc w:val="right"/>
      <w:pPr>
        <w:ind w:left="6480" w:hanging="180"/>
      </w:pPr>
    </w:lvl>
  </w:abstractNum>
  <w:abstractNum w:abstractNumId="7" w15:restartNumberingAfterBreak="0">
    <w:nsid w:val="61A94B0F"/>
    <w:multiLevelType w:val="hybridMultilevel"/>
    <w:tmpl w:val="4B22E868"/>
    <w:lvl w:ilvl="0" w:tplc="008EC9EA">
      <w:start w:val="1"/>
      <w:numFmt w:val="upperLetter"/>
      <w:pStyle w:val="DFParaTitle2Form"/>
      <w:lvlText w:val="%1."/>
      <w:lvlJc w:val="left"/>
      <w:pPr>
        <w:ind w:left="720" w:hanging="360"/>
      </w:pPr>
      <w:rPr>
        <w:rFonts w:hint="default"/>
      </w:rPr>
    </w:lvl>
    <w:lvl w:ilvl="1" w:tplc="B00ADBB4" w:tentative="1">
      <w:start w:val="1"/>
      <w:numFmt w:val="lowerLetter"/>
      <w:lvlText w:val="%2."/>
      <w:lvlJc w:val="left"/>
      <w:pPr>
        <w:ind w:left="1440" w:hanging="360"/>
      </w:pPr>
    </w:lvl>
    <w:lvl w:ilvl="2" w:tplc="1E4CC54A" w:tentative="1">
      <w:start w:val="1"/>
      <w:numFmt w:val="lowerRoman"/>
      <w:lvlText w:val="%3."/>
      <w:lvlJc w:val="right"/>
      <w:pPr>
        <w:ind w:left="2160" w:hanging="180"/>
      </w:pPr>
    </w:lvl>
    <w:lvl w:ilvl="3" w:tplc="245C3EE6" w:tentative="1">
      <w:start w:val="1"/>
      <w:numFmt w:val="decimal"/>
      <w:lvlText w:val="%4."/>
      <w:lvlJc w:val="left"/>
      <w:pPr>
        <w:ind w:left="2880" w:hanging="360"/>
      </w:pPr>
    </w:lvl>
    <w:lvl w:ilvl="4" w:tplc="6CE86454" w:tentative="1">
      <w:start w:val="1"/>
      <w:numFmt w:val="lowerLetter"/>
      <w:lvlText w:val="%5."/>
      <w:lvlJc w:val="left"/>
      <w:pPr>
        <w:ind w:left="3600" w:hanging="360"/>
      </w:pPr>
    </w:lvl>
    <w:lvl w:ilvl="5" w:tplc="75D0253E" w:tentative="1">
      <w:start w:val="1"/>
      <w:numFmt w:val="lowerRoman"/>
      <w:lvlText w:val="%6."/>
      <w:lvlJc w:val="right"/>
      <w:pPr>
        <w:ind w:left="4320" w:hanging="180"/>
      </w:pPr>
    </w:lvl>
    <w:lvl w:ilvl="6" w:tplc="18D86378" w:tentative="1">
      <w:start w:val="1"/>
      <w:numFmt w:val="decimal"/>
      <w:lvlText w:val="%7."/>
      <w:lvlJc w:val="left"/>
      <w:pPr>
        <w:ind w:left="5040" w:hanging="360"/>
      </w:pPr>
    </w:lvl>
    <w:lvl w:ilvl="7" w:tplc="6068E2E8" w:tentative="1">
      <w:start w:val="1"/>
      <w:numFmt w:val="lowerLetter"/>
      <w:lvlText w:val="%8."/>
      <w:lvlJc w:val="left"/>
      <w:pPr>
        <w:ind w:left="5760" w:hanging="360"/>
      </w:pPr>
    </w:lvl>
    <w:lvl w:ilvl="8" w:tplc="6EB49096" w:tentative="1">
      <w:start w:val="1"/>
      <w:numFmt w:val="lowerRoman"/>
      <w:lvlText w:val="%9."/>
      <w:lvlJc w:val="right"/>
      <w:pPr>
        <w:ind w:left="6480" w:hanging="180"/>
      </w:pPr>
    </w:lvl>
  </w:abstractNum>
  <w:abstractNum w:abstractNumId="8" w15:restartNumberingAfterBreak="0">
    <w:nsid w:val="67382C4A"/>
    <w:multiLevelType w:val="hybridMultilevel"/>
    <w:tmpl w:val="FA9A971E"/>
    <w:lvl w:ilvl="0" w:tplc="3796E7CE">
      <w:start w:val="1"/>
      <w:numFmt w:val="upperRoman"/>
      <w:pStyle w:val="DFParaTitle1Form"/>
      <w:lvlText w:val="%1."/>
      <w:lvlJc w:val="center"/>
      <w:pPr>
        <w:ind w:left="0" w:firstLine="0"/>
      </w:pPr>
      <w:rPr>
        <w:rFonts w:hint="default"/>
      </w:rPr>
    </w:lvl>
    <w:lvl w:ilvl="1" w:tplc="5B3C9474" w:tentative="1">
      <w:start w:val="1"/>
      <w:numFmt w:val="lowerLetter"/>
      <w:lvlText w:val="%2."/>
      <w:lvlJc w:val="left"/>
      <w:pPr>
        <w:ind w:left="1440" w:hanging="360"/>
      </w:pPr>
    </w:lvl>
    <w:lvl w:ilvl="2" w:tplc="B6242688" w:tentative="1">
      <w:start w:val="1"/>
      <w:numFmt w:val="lowerRoman"/>
      <w:lvlText w:val="%3."/>
      <w:lvlJc w:val="right"/>
      <w:pPr>
        <w:ind w:left="2160" w:hanging="180"/>
      </w:pPr>
    </w:lvl>
    <w:lvl w:ilvl="3" w:tplc="78ACC862" w:tentative="1">
      <w:start w:val="1"/>
      <w:numFmt w:val="decimal"/>
      <w:lvlText w:val="%4."/>
      <w:lvlJc w:val="left"/>
      <w:pPr>
        <w:ind w:left="2880" w:hanging="360"/>
      </w:pPr>
    </w:lvl>
    <w:lvl w:ilvl="4" w:tplc="FD66EE7E" w:tentative="1">
      <w:start w:val="1"/>
      <w:numFmt w:val="lowerLetter"/>
      <w:lvlText w:val="%5."/>
      <w:lvlJc w:val="left"/>
      <w:pPr>
        <w:ind w:left="3600" w:hanging="360"/>
      </w:pPr>
    </w:lvl>
    <w:lvl w:ilvl="5" w:tplc="0D48068E" w:tentative="1">
      <w:start w:val="1"/>
      <w:numFmt w:val="lowerRoman"/>
      <w:lvlText w:val="%6."/>
      <w:lvlJc w:val="right"/>
      <w:pPr>
        <w:ind w:left="4320" w:hanging="180"/>
      </w:pPr>
    </w:lvl>
    <w:lvl w:ilvl="6" w:tplc="D92623E4" w:tentative="1">
      <w:start w:val="1"/>
      <w:numFmt w:val="decimal"/>
      <w:lvlText w:val="%7."/>
      <w:lvlJc w:val="left"/>
      <w:pPr>
        <w:ind w:left="5040" w:hanging="360"/>
      </w:pPr>
    </w:lvl>
    <w:lvl w:ilvl="7" w:tplc="6CA6B080" w:tentative="1">
      <w:start w:val="1"/>
      <w:numFmt w:val="lowerLetter"/>
      <w:lvlText w:val="%8."/>
      <w:lvlJc w:val="left"/>
      <w:pPr>
        <w:ind w:left="5760" w:hanging="360"/>
      </w:pPr>
    </w:lvl>
    <w:lvl w:ilvl="8" w:tplc="CBBA41A4" w:tentative="1">
      <w:start w:val="1"/>
      <w:numFmt w:val="lowerRoman"/>
      <w:lvlText w:val="%9."/>
      <w:lvlJc w:val="right"/>
      <w:pPr>
        <w:ind w:left="6480" w:hanging="180"/>
      </w:pPr>
    </w:lvl>
  </w:abstractNum>
  <w:abstractNum w:abstractNumId="9"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064791097">
    <w:abstractNumId w:val="5"/>
  </w:num>
  <w:num w:numId="2" w16cid:durableId="39985686">
    <w:abstractNumId w:val="4"/>
  </w:num>
  <w:num w:numId="3" w16cid:durableId="598488562">
    <w:abstractNumId w:val="3"/>
  </w:num>
  <w:num w:numId="4" w16cid:durableId="1824082269">
    <w:abstractNumId w:val="2"/>
  </w:num>
  <w:num w:numId="5" w16cid:durableId="1088504592">
    <w:abstractNumId w:val="0"/>
  </w:num>
  <w:num w:numId="6" w16cid:durableId="1076705530">
    <w:abstractNumId w:val="6"/>
  </w:num>
  <w:num w:numId="7" w16cid:durableId="1645508362">
    <w:abstractNumId w:val="9"/>
  </w:num>
  <w:num w:numId="8" w16cid:durableId="53936225">
    <w:abstractNumId w:val="8"/>
  </w:num>
  <w:num w:numId="9" w16cid:durableId="511921354">
    <w:abstractNumId w:val="7"/>
  </w:num>
  <w:num w:numId="10" w16cid:durableId="11741527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09ED"/>
    <w:rsid w:val="00001C37"/>
    <w:rsid w:val="000614AD"/>
    <w:rsid w:val="000A5F06"/>
    <w:rsid w:val="000A7C03"/>
    <w:rsid w:val="000C0CFA"/>
    <w:rsid w:val="001724F9"/>
    <w:rsid w:val="00222335"/>
    <w:rsid w:val="002365A2"/>
    <w:rsid w:val="0028475F"/>
    <w:rsid w:val="002866A2"/>
    <w:rsid w:val="00292430"/>
    <w:rsid w:val="002974B2"/>
    <w:rsid w:val="002C3501"/>
    <w:rsid w:val="003657A6"/>
    <w:rsid w:val="003709F4"/>
    <w:rsid w:val="003A145A"/>
    <w:rsid w:val="003A7C90"/>
    <w:rsid w:val="004A3D40"/>
    <w:rsid w:val="004C09ED"/>
    <w:rsid w:val="004C0FAD"/>
    <w:rsid w:val="00541287"/>
    <w:rsid w:val="005B6D3A"/>
    <w:rsid w:val="005C76E9"/>
    <w:rsid w:val="005E3984"/>
    <w:rsid w:val="00602E55"/>
    <w:rsid w:val="00615F7A"/>
    <w:rsid w:val="00636BB5"/>
    <w:rsid w:val="00682228"/>
    <w:rsid w:val="00684F08"/>
    <w:rsid w:val="006F1182"/>
    <w:rsid w:val="00753B34"/>
    <w:rsid w:val="007C5A8E"/>
    <w:rsid w:val="007D116D"/>
    <w:rsid w:val="008B31FD"/>
    <w:rsid w:val="00952193"/>
    <w:rsid w:val="00994099"/>
    <w:rsid w:val="009E4668"/>
    <w:rsid w:val="00A52A3E"/>
    <w:rsid w:val="00A65D7B"/>
    <w:rsid w:val="00A70127"/>
    <w:rsid w:val="00A85A2A"/>
    <w:rsid w:val="00AC0355"/>
    <w:rsid w:val="00AC2CBE"/>
    <w:rsid w:val="00AE3D77"/>
    <w:rsid w:val="00AF6D82"/>
    <w:rsid w:val="00B160C4"/>
    <w:rsid w:val="00B37E0C"/>
    <w:rsid w:val="00B559A8"/>
    <w:rsid w:val="00B905F5"/>
    <w:rsid w:val="00BF01CB"/>
    <w:rsid w:val="00D53C36"/>
    <w:rsid w:val="00D723BC"/>
    <w:rsid w:val="00DA04B2"/>
    <w:rsid w:val="00E01F0F"/>
    <w:rsid w:val="00E251A5"/>
    <w:rsid w:val="00E55271"/>
    <w:rsid w:val="00E90059"/>
    <w:rsid w:val="00EC2388"/>
    <w:rsid w:val="00F64077"/>
    <w:rsid w:val="00FA6811"/>
    <w:rsid w:val="00FF24D0"/>
    <w:rsid w:val="00FF3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E276F5"/>
  <w15:docId w15:val="{E37A8A7A-CA08-472A-830B-28F244E8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link w:val="TRSigNameChar"/>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TRParaHdr">
    <w:name w:val="TR_ParaHdr"/>
    <w:uiPriority w:val="99"/>
    <w:rPr>
      <w:rFonts w:cs="Times New Roman"/>
      <w:b/>
      <w:bCs/>
      <w:color w:val="000000"/>
      <w:u w:val="non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locked/>
    <w:rPr>
      <w:rFonts w:ascii="Courier New" w:hAnsi="Courier New" w:cs="Courier New"/>
      <w:sz w:val="20"/>
      <w:szCs w:val="20"/>
    </w:rPr>
  </w:style>
  <w:style w:type="character" w:customStyle="1" w:styleId="TRSigNameChar">
    <w:name w:val="TR_SigName Char"/>
    <w:link w:val="TRSigName"/>
    <w:uiPriority w:val="99"/>
    <w:locked/>
    <w:rPr>
      <w:sz w:val="24"/>
      <w:szCs w:val="24"/>
    </w:rPr>
  </w:style>
  <w:style w:type="character" w:customStyle="1" w:styleId="TRBaseChar">
    <w:name w:val="TR_Base Char"/>
    <w:link w:val="TRBase"/>
    <w:uiPriority w:val="99"/>
    <w:locked/>
    <w:rPr>
      <w:sz w:val="24"/>
      <w:szCs w:val="24"/>
      <w:lang w:bidi="ar-SA"/>
    </w:rPr>
  </w:style>
  <w:style w:type="paragraph" w:customStyle="1" w:styleId="StyleTRBasePink">
    <w:name w:val="Style TR_Base + Pink"/>
    <w:basedOn w:val="TRBase"/>
    <w:link w:val="StyleTRBasePinkChar"/>
    <w:uiPriority w:val="99"/>
    <w:rPr>
      <w:color w:val="FF00FF"/>
    </w:rPr>
  </w:style>
  <w:style w:type="character" w:customStyle="1" w:styleId="StyleTRBasePinkChar">
    <w:name w:val="Style TR_Base + Pink Char"/>
    <w:link w:val="StyleTRBasePink"/>
    <w:uiPriority w:val="99"/>
    <w:locked/>
    <w:rPr>
      <w:color w:val="FF00FF"/>
      <w:sz w:val="24"/>
      <w:szCs w:val="24"/>
    </w:rPr>
  </w:style>
  <w:style w:type="character" w:customStyle="1" w:styleId="TRBody1Char">
    <w:name w:val="TR_Body1 Char"/>
    <w:link w:val="TRBody1"/>
    <w:uiPriority w:val="99"/>
    <w:locked/>
    <w:rPr>
      <w:sz w:val="24"/>
      <w:szCs w:val="24"/>
    </w:rPr>
  </w:style>
  <w:style w:type="paragraph" w:customStyle="1" w:styleId="StyleTRBaseDarkBlue">
    <w:name w:val="Style TR_Base + Dark Blue"/>
    <w:basedOn w:val="TRBase"/>
    <w:link w:val="StyleTRBaseDarkBlueChar"/>
    <w:uiPriority w:val="99"/>
    <w:rPr>
      <w:color w:val="000080"/>
    </w:rPr>
  </w:style>
  <w:style w:type="character" w:customStyle="1" w:styleId="StyleTRBaseDarkBlueChar">
    <w:name w:val="Style TR_Base + Dark Blue Char"/>
    <w:link w:val="StyleTRBaseDarkBlue"/>
    <w:uiPriority w:val="99"/>
    <w:locked/>
    <w:rPr>
      <w:color w:val="000080"/>
      <w:sz w:val="24"/>
      <w:szCs w:val="24"/>
    </w:rPr>
  </w:style>
  <w:style w:type="paragraph" w:customStyle="1" w:styleId="StyleTRSigNameLeft0">
    <w:name w:val="Style TR_SigName + Left:  0&quot;"/>
    <w:basedOn w:val="TRSigName"/>
    <w:uiPriority w:val="99"/>
    <w:pPr>
      <w:ind w:left="0"/>
    </w:pPr>
  </w:style>
  <w:style w:type="character" w:customStyle="1" w:styleId="TRSigLineChar">
    <w:name w:val="TR_SigLine Char"/>
    <w:link w:val="TRSigLine"/>
    <w:uiPriority w:val="99"/>
    <w:locked/>
    <w:rPr>
      <w:sz w:val="24"/>
      <w:szCs w:val="24"/>
    </w:rPr>
  </w:style>
  <w:style w:type="character" w:customStyle="1" w:styleId="TRBodyChar">
    <w:name w:val="TR_Body Char"/>
    <w:link w:val="TRBody"/>
    <w:uiPriority w:val="99"/>
    <w:locked/>
  </w:style>
  <w:style w:type="paragraph" w:customStyle="1" w:styleId="StyleTRBaseTimesNewRoman">
    <w:name w:val="Style TR_Base + Times New Roman"/>
    <w:basedOn w:val="TRBase"/>
    <w:link w:val="StyleTRBaseTimesNewRomanChar"/>
    <w:uiPriority w:val="99"/>
  </w:style>
  <w:style w:type="character" w:customStyle="1" w:styleId="StyleTRBaseTimesNewRomanChar">
    <w:name w:val="Style TR_Base + Times New Roman Char"/>
    <w:link w:val="StyleTRBaseTimesNewRoman"/>
    <w:uiPriority w:val="99"/>
    <w:locked/>
  </w:style>
  <w:style w:type="paragraph" w:customStyle="1" w:styleId="StyleTRBaseTimesNewRoman1">
    <w:name w:val="Style TR_Base + Times New Roman1"/>
    <w:basedOn w:val="Normal"/>
    <w:link w:val="StyleTRBaseTimesNewRoman1Char"/>
    <w:uiPriority w:val="99"/>
  </w:style>
  <w:style w:type="character" w:customStyle="1" w:styleId="StyleTRBaseTimesNewRoman1Char">
    <w:name w:val="Style TR_Base + Times New Roman1 Char"/>
    <w:link w:val="StyleTRBaseTimesNewRoman1"/>
    <w:uiPriority w:val="99"/>
    <w:locked/>
    <w:rPr>
      <w:rFonts w:cs="Times New Roman"/>
      <w:sz w:val="24"/>
      <w:szCs w:val="24"/>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TRBase"/>
    <w:uiPriority w:val="99"/>
    <w:pPr>
      <w:numPr>
        <w:numId w:val="4"/>
      </w:numPr>
      <w:jc w:val="both"/>
      <w:outlineLvl w:val="0"/>
    </w:pPr>
  </w:style>
  <w:style w:type="paragraph" w:customStyle="1" w:styleId="TRAgr2">
    <w:name w:val="TR_Agr2"/>
    <w:basedOn w:val="TRBaseAgr"/>
    <w:pPr>
      <w:numPr>
        <w:numId w:val="5"/>
      </w:numPr>
      <w:ind w:left="0" w:firstLine="720"/>
    </w:pPr>
  </w:style>
  <w:style w:type="paragraph" w:customStyle="1" w:styleId="TRBaseAgr">
    <w:name w:val="TR_Base_Agr"/>
    <w:basedOn w:val="TRBase"/>
    <w:rPr>
      <w:sz w:val="28"/>
    </w:rPr>
  </w:style>
  <w:style w:type="paragraph" w:customStyle="1" w:styleId="TRBody1Agr">
    <w:name w:val="TR_Body1_Agr"/>
    <w:basedOn w:val="TRBody1"/>
    <w:rPr>
      <w:sz w:val="28"/>
    </w:rPr>
  </w:style>
  <w:style w:type="paragraph" w:customStyle="1" w:styleId="TRSigLineAgr">
    <w:name w:val="TR_SigLine_Agr"/>
    <w:basedOn w:val="TRSigLine"/>
    <w:pPr>
      <w:spacing w:after="120"/>
    </w:pPr>
    <w:rPr>
      <w:sz w:val="28"/>
    </w:rPr>
  </w:style>
  <w:style w:type="paragraph" w:customStyle="1" w:styleId="TRSigNameAgr">
    <w:name w:val="TR_SigName_Agr"/>
    <w:basedOn w:val="TRSigName"/>
    <w:rPr>
      <w:sz w:val="28"/>
    </w:rPr>
  </w:style>
  <w:style w:type="paragraph" w:customStyle="1" w:styleId="TRTitleAgr">
    <w:name w:val="TR_Title_Agr"/>
    <w:basedOn w:val="TRTitle"/>
    <w:rPr>
      <w:sz w:val="28"/>
    </w:rPr>
  </w:style>
  <w:style w:type="paragraph" w:customStyle="1" w:styleId="TRAgr3">
    <w:name w:val="TR_Agr3"/>
    <w:basedOn w:val="TRBaseAgr"/>
    <w:pPr>
      <w:numPr>
        <w:numId w:val="6"/>
      </w:numPr>
      <w:ind w:left="0" w:firstLine="720"/>
    </w:pPr>
  </w:style>
  <w:style w:type="paragraph" w:customStyle="1" w:styleId="TRAgr4">
    <w:name w:val="TR_Agr4"/>
    <w:basedOn w:val="TRBase"/>
    <w:pPr>
      <w:numPr>
        <w:numId w:val="3"/>
      </w:numPr>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8"/>
      </w:numPr>
    </w:pPr>
    <w:rPr>
      <w:b/>
      <w:u w:val="single"/>
    </w:rPr>
  </w:style>
  <w:style w:type="paragraph" w:customStyle="1" w:styleId="DFParaTitle2Form">
    <w:name w:val="DF_ParaTitle2_Form"/>
    <w:basedOn w:val="TRBase"/>
    <w:qFormat/>
    <w:pPr>
      <w:numPr>
        <w:numId w:val="9"/>
      </w:numPr>
    </w:pPr>
    <w:rPr>
      <w:szCs w:val="20"/>
      <w:u w:val="single"/>
    </w:rPr>
  </w:style>
  <w:style w:type="paragraph" w:customStyle="1" w:styleId="DFBody1Form">
    <w:name w:val="DF_Body1_Form"/>
    <w:basedOn w:val="TRBody1"/>
    <w:qFormat/>
    <w:pPr>
      <w:jc w:val="left"/>
    </w:pPr>
    <w:rPr>
      <w:szCs w:val="20"/>
    </w:rPr>
  </w:style>
  <w:style w:type="paragraph" w:customStyle="1" w:styleId="DFBody2Form">
    <w:name w:val="DF_Body2_Form"/>
    <w:basedOn w:val="TRBody1"/>
    <w:qFormat/>
    <w:pPr>
      <w:ind w:firstLine="1440"/>
    </w:pPr>
    <w:rPr>
      <w:szCs w:val="20"/>
    </w:rPr>
  </w:style>
  <w:style w:type="paragraph" w:customStyle="1" w:styleId="DFParaListForm">
    <w:name w:val="DF_ParaList_Form"/>
    <w:basedOn w:val="TRBody1"/>
    <w:qFormat/>
    <w:pPr>
      <w:numPr>
        <w:numId w:val="7"/>
      </w:numPr>
      <w:jc w:val="left"/>
    </w:pPr>
    <w:rPr>
      <w:szCs w:val="20"/>
    </w:rPr>
  </w:style>
  <w:style w:type="paragraph" w:customStyle="1" w:styleId="DFParaTitle3Form">
    <w:name w:val="DF_ParaTitle3_Form"/>
    <w:basedOn w:val="TRBody1"/>
    <w:qFormat/>
    <w:pPr>
      <w:jc w:val="left"/>
    </w:pPr>
    <w:rPr>
      <w:szCs w:val="20"/>
      <w:u w:val="single"/>
    </w:rPr>
  </w:style>
  <w:style w:type="paragraph" w:customStyle="1" w:styleId="APPArt1">
    <w:name w:val="APP_Art1"/>
    <w:basedOn w:val="TRBase"/>
    <w:uiPriority w:val="99"/>
    <w:pPr>
      <w:numPr>
        <w:numId w:val="10"/>
      </w:numPr>
      <w:spacing w:before="240"/>
      <w:outlineLvl w:val="0"/>
    </w:pPr>
    <w:rPr>
      <w:b/>
      <w:bCs/>
    </w:rPr>
  </w:style>
  <w:style w:type="paragraph" w:customStyle="1" w:styleId="APPArt2">
    <w:name w:val="APP_Art2"/>
    <w:basedOn w:val="TRBase"/>
    <w:link w:val="APPArt2Char"/>
    <w:qFormat/>
    <w:pPr>
      <w:numPr>
        <w:ilvl w:val="1"/>
        <w:numId w:val="10"/>
      </w:numPr>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0"/>
      </w:numPr>
      <w:outlineLvl w:val="2"/>
    </w:pPr>
    <w:rPr>
      <w:b/>
      <w:i/>
    </w:rPr>
  </w:style>
  <w:style w:type="character" w:customStyle="1" w:styleId="APPArt3Char">
    <w:name w:val="APP_Art3 Char"/>
    <w:link w:val="APPArt3"/>
    <w:rPr>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hotdocs</Template>
  <TotalTime>37</TotalTime>
  <Pages>4</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43</cp:revision>
  <cp:lastPrinted>2025-11-10T15:52:00Z</cp:lastPrinted>
  <dcterms:created xsi:type="dcterms:W3CDTF">2025-10-16T15:42:00Z</dcterms:created>
  <dcterms:modified xsi:type="dcterms:W3CDTF">2025-12-05T12:57:00Z</dcterms:modified>
</cp:coreProperties>
</file>